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C955E9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955E9" w:rsidRDefault="00FB5071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955E9" w:rsidRDefault="00C955E9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955E9" w:rsidRDefault="00C955E9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C955E9" w:rsidRDefault="00FB5071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C955E9" w:rsidRDefault="00C955E9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C955E9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955E9" w:rsidRDefault="00C955E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955E9" w:rsidRDefault="00FB507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C955E9" w:rsidRDefault="00C955E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955E9" w:rsidRDefault="00C955E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955E9" w:rsidRDefault="00FB507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C955E9" w:rsidRDefault="00C955E9">
      <w:pPr>
        <w:pStyle w:val="Standard"/>
      </w:pPr>
    </w:p>
    <w:p w:rsidR="00C955E9" w:rsidRDefault="00C955E9">
      <w:pPr>
        <w:pStyle w:val="Standard"/>
      </w:pPr>
    </w:p>
    <w:p w:rsidR="00C955E9" w:rsidRDefault="00FB5071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C955E9" w:rsidRDefault="00FB5071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C955E9" w:rsidRDefault="00FB5071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28F7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C955E9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955E9" w:rsidRDefault="00FB507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F316A" w:rsidRDefault="00CF316A">
            <w:pPr>
              <w:pStyle w:val="TableContents"/>
              <w:ind w:left="629"/>
            </w:pPr>
          </w:p>
          <w:p w:rsidR="00C955E9" w:rsidRDefault="00CF316A">
            <w:pPr>
              <w:pStyle w:val="TableContents"/>
              <w:ind w:left="629"/>
            </w:pPr>
            <w:r>
              <w:t>Karina García Morales</w:t>
            </w:r>
          </w:p>
        </w:tc>
      </w:tr>
      <w:tr w:rsidR="00C955E9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955E9" w:rsidRDefault="00FB507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TableContents"/>
              <w:ind w:left="629"/>
            </w:pPr>
          </w:p>
          <w:p w:rsidR="00CF316A" w:rsidRDefault="00CF316A">
            <w:pPr>
              <w:pStyle w:val="TableContents"/>
              <w:ind w:left="629"/>
            </w:pPr>
            <w:r>
              <w:t>Fundamentos de Programación</w:t>
            </w:r>
          </w:p>
        </w:tc>
      </w:tr>
      <w:tr w:rsidR="00C955E9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955E9" w:rsidRDefault="00FB507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TableContents"/>
              <w:ind w:left="629"/>
            </w:pPr>
          </w:p>
          <w:p w:rsidR="00CF316A" w:rsidRDefault="00CF316A">
            <w:pPr>
              <w:pStyle w:val="TableContents"/>
              <w:ind w:left="629"/>
            </w:pPr>
            <w:r>
              <w:t>20</w:t>
            </w:r>
          </w:p>
        </w:tc>
      </w:tr>
      <w:tr w:rsidR="00C955E9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955E9" w:rsidRDefault="00FB507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TableContents"/>
              <w:ind w:left="629"/>
            </w:pPr>
          </w:p>
          <w:p w:rsidR="00CF316A" w:rsidRDefault="00CF316A">
            <w:pPr>
              <w:pStyle w:val="TableContents"/>
              <w:ind w:left="629"/>
            </w:pPr>
            <w:r>
              <w:t>01</w:t>
            </w:r>
          </w:p>
        </w:tc>
      </w:tr>
      <w:tr w:rsidR="00C955E9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955E9" w:rsidRDefault="00FB507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TableContents"/>
              <w:ind w:left="629"/>
            </w:pPr>
          </w:p>
          <w:p w:rsidR="00CF316A" w:rsidRDefault="00CF316A">
            <w:pPr>
              <w:pStyle w:val="TableContents"/>
              <w:ind w:left="629"/>
            </w:pPr>
            <w:r>
              <w:t>Brayan Antonio Correa Anaya</w:t>
            </w:r>
          </w:p>
        </w:tc>
      </w:tr>
      <w:tr w:rsidR="00C955E9" w:rsidRPr="00160396">
        <w:tblPrEx>
          <w:tblCellMar>
            <w:top w:w="0" w:type="dxa"/>
            <w:bottom w:w="0" w:type="dxa"/>
          </w:tblCellMar>
        </w:tblPrEx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Pr="00160396" w:rsidRDefault="00FB507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160396"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No. de Equipo de </w:t>
            </w:r>
            <w:r w:rsidRPr="00160396">
              <w:rPr>
                <w:rFonts w:ascii="Cambria" w:hAnsi="Cambria"/>
                <w:i/>
                <w:color w:val="000000"/>
                <w:sz w:val="30"/>
                <w:lang w:val="es-MX"/>
              </w:rPr>
              <w:t>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TableContents"/>
              <w:ind w:left="629"/>
              <w:rPr>
                <w:lang w:val="es-MX"/>
              </w:rPr>
            </w:pPr>
          </w:p>
          <w:p w:rsidR="00CF316A" w:rsidRPr="00160396" w:rsidRDefault="00CF316A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N/A</w:t>
            </w:r>
          </w:p>
        </w:tc>
      </w:tr>
      <w:tr w:rsidR="00C955E9" w:rsidRPr="00160396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Pr="00160396" w:rsidRDefault="00C955E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C955E9" w:rsidRPr="00160396" w:rsidRDefault="00FB507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160396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TableContents"/>
              <w:ind w:left="629"/>
              <w:rPr>
                <w:lang w:val="es-MX"/>
              </w:rPr>
            </w:pPr>
          </w:p>
          <w:p w:rsidR="00CF316A" w:rsidRPr="00160396" w:rsidRDefault="00CF316A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</w:tr>
      <w:tr w:rsidR="00C955E9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Pr="00160396" w:rsidRDefault="00C955E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C955E9" w:rsidRDefault="00FB507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TableContents"/>
              <w:ind w:left="629"/>
            </w:pPr>
          </w:p>
          <w:p w:rsidR="00CF316A" w:rsidRDefault="00CF316A">
            <w:pPr>
              <w:pStyle w:val="TableContents"/>
              <w:ind w:left="629"/>
            </w:pPr>
            <w:r>
              <w:t>2021-1</w:t>
            </w:r>
          </w:p>
        </w:tc>
      </w:tr>
      <w:tr w:rsidR="00C955E9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955E9" w:rsidRDefault="00FB5071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TableContents"/>
              <w:ind w:left="629"/>
            </w:pPr>
          </w:p>
          <w:p w:rsidR="00CF316A" w:rsidRDefault="00CF316A">
            <w:pPr>
              <w:pStyle w:val="TableContents"/>
              <w:ind w:left="629"/>
            </w:pPr>
            <w:r>
              <w:t>Martes 13 de octubre de 2020</w:t>
            </w:r>
          </w:p>
        </w:tc>
      </w:tr>
      <w:tr w:rsidR="00C955E9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955E9" w:rsidRDefault="00FB5071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TableContents"/>
              <w:ind w:left="629"/>
            </w:pPr>
          </w:p>
        </w:tc>
      </w:tr>
      <w:tr w:rsidR="00C955E9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955E9" w:rsidRDefault="00C955E9">
            <w:pPr>
              <w:pStyle w:val="TableContents"/>
              <w:ind w:left="629"/>
            </w:pPr>
          </w:p>
        </w:tc>
      </w:tr>
    </w:tbl>
    <w:p w:rsidR="00C955E9" w:rsidRDefault="00C955E9">
      <w:pPr>
        <w:pStyle w:val="Standard"/>
      </w:pPr>
    </w:p>
    <w:p w:rsidR="00C955E9" w:rsidRDefault="00C955E9">
      <w:pPr>
        <w:pStyle w:val="Standard"/>
      </w:pPr>
    </w:p>
    <w:p w:rsidR="00C955E9" w:rsidRDefault="00FB5071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160396" w:rsidRDefault="00160396" w:rsidP="00160396">
      <w:pPr>
        <w:pStyle w:val="Standard"/>
        <w:jc w:val="both"/>
        <w:rPr>
          <w:rFonts w:ascii="Arial" w:hAnsi="Arial" w:cs="Arial"/>
          <w:color w:val="000000"/>
        </w:rPr>
      </w:pPr>
    </w:p>
    <w:p w:rsidR="00F65D7C" w:rsidRPr="00F65D7C" w:rsidRDefault="00F65D7C" w:rsidP="00F65D7C">
      <w:pPr>
        <w:pStyle w:val="Standard"/>
        <w:jc w:val="center"/>
        <w:rPr>
          <w:rFonts w:ascii="Arial" w:hAnsi="Arial" w:cs="Arial"/>
          <w:b/>
          <w:bCs/>
          <w:color w:val="000000"/>
          <w:lang w:val="es-MX"/>
        </w:rPr>
      </w:pPr>
      <w:r w:rsidRPr="00F65D7C">
        <w:rPr>
          <w:rFonts w:ascii="Arial" w:hAnsi="Arial" w:cs="Arial"/>
          <w:b/>
          <w:bCs/>
          <w:color w:val="000000"/>
          <w:lang w:val="es-MX"/>
        </w:rPr>
        <w:t xml:space="preserve">Práctica 01: </w:t>
      </w:r>
      <w:r w:rsidRPr="00F65D7C">
        <w:rPr>
          <w:rFonts w:ascii="Arial" w:hAnsi="Arial" w:cs="Arial"/>
          <w:b/>
          <w:bCs/>
          <w:color w:val="000000"/>
          <w:lang w:val="es-MX"/>
        </w:rPr>
        <w:t>La computación como herramienta de</w:t>
      </w:r>
      <w:r w:rsidRPr="00F65D7C">
        <w:rPr>
          <w:rFonts w:ascii="Arial" w:hAnsi="Arial" w:cs="Arial"/>
          <w:b/>
          <w:bCs/>
          <w:color w:val="000000"/>
          <w:lang w:val="es-MX"/>
        </w:rPr>
        <w:t xml:space="preserve"> </w:t>
      </w:r>
      <w:r w:rsidRPr="00F65D7C">
        <w:rPr>
          <w:rFonts w:ascii="Arial" w:hAnsi="Arial" w:cs="Arial"/>
          <w:b/>
          <w:bCs/>
          <w:color w:val="000000"/>
          <w:lang w:val="es-MX"/>
        </w:rPr>
        <w:t>trabajo del profesional de ingeniería</w:t>
      </w:r>
      <w:r w:rsidRPr="00F65D7C">
        <w:rPr>
          <w:rFonts w:ascii="Arial" w:hAnsi="Arial" w:cs="Arial"/>
          <w:b/>
          <w:bCs/>
          <w:color w:val="000000"/>
          <w:lang w:val="es-MX"/>
        </w:rPr>
        <w:t>.</w:t>
      </w:r>
    </w:p>
    <w:p w:rsidR="00F65D7C" w:rsidRDefault="00F65D7C" w:rsidP="00F65D7C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D15184" w:rsidRPr="00F65D7C" w:rsidRDefault="00D15184" w:rsidP="00D15184">
      <w:pPr>
        <w:pStyle w:val="Standard"/>
        <w:jc w:val="both"/>
        <w:rPr>
          <w:rFonts w:ascii="Arial" w:hAnsi="Arial" w:cs="Arial"/>
          <w:b/>
          <w:bCs/>
          <w:color w:val="000000"/>
          <w:lang w:val="es-MX"/>
        </w:rPr>
      </w:pPr>
      <w:r w:rsidRPr="00F65D7C">
        <w:rPr>
          <w:rFonts w:ascii="Arial" w:hAnsi="Arial" w:cs="Arial"/>
          <w:b/>
          <w:bCs/>
          <w:color w:val="000000"/>
          <w:lang w:val="es-MX"/>
        </w:rPr>
        <w:t>Objetivo.</w:t>
      </w:r>
    </w:p>
    <w:p w:rsidR="00D15184" w:rsidRPr="00D15184" w:rsidRDefault="00D15184" w:rsidP="00D15184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D15184" w:rsidRPr="00D15184" w:rsidRDefault="00D15184" w:rsidP="00D15184">
      <w:pPr>
        <w:pStyle w:val="Standard"/>
        <w:jc w:val="both"/>
        <w:rPr>
          <w:rFonts w:ascii="Arial" w:hAnsi="Arial" w:cs="Arial"/>
          <w:color w:val="000000"/>
          <w:lang w:val="es-MX"/>
        </w:rPr>
      </w:pPr>
      <w:r w:rsidRPr="00D15184">
        <w:rPr>
          <w:rFonts w:ascii="Arial" w:hAnsi="Arial" w:cs="Arial"/>
          <w:color w:val="000000"/>
          <w:lang w:val="es-MX"/>
        </w:rPr>
        <w:t>Descubrir y utilizar herramientas de software que se ofrecen en Internet que permitan</w:t>
      </w:r>
    </w:p>
    <w:p w:rsidR="00D15184" w:rsidRPr="00D15184" w:rsidRDefault="00D15184" w:rsidP="00D15184">
      <w:pPr>
        <w:pStyle w:val="Standard"/>
        <w:jc w:val="both"/>
        <w:rPr>
          <w:rFonts w:ascii="Arial" w:hAnsi="Arial" w:cs="Arial"/>
          <w:color w:val="000000"/>
          <w:lang w:val="es-MX"/>
        </w:rPr>
      </w:pPr>
      <w:r w:rsidRPr="00D15184">
        <w:rPr>
          <w:rFonts w:ascii="Arial" w:hAnsi="Arial" w:cs="Arial"/>
          <w:color w:val="000000"/>
          <w:lang w:val="es-MX"/>
        </w:rPr>
        <w:t>realizar actividades y trabajos académicos de forma organizada y profesional a lo largo de</w:t>
      </w:r>
    </w:p>
    <w:p w:rsidR="00D15184" w:rsidRPr="00D15184" w:rsidRDefault="00D15184" w:rsidP="00D15184">
      <w:pPr>
        <w:pStyle w:val="Standard"/>
        <w:jc w:val="both"/>
        <w:rPr>
          <w:rFonts w:ascii="Arial" w:hAnsi="Arial" w:cs="Arial"/>
          <w:color w:val="000000"/>
          <w:lang w:val="es-MX"/>
        </w:rPr>
      </w:pPr>
      <w:r w:rsidRPr="00D15184">
        <w:rPr>
          <w:rFonts w:ascii="Arial" w:hAnsi="Arial" w:cs="Arial"/>
          <w:color w:val="000000"/>
          <w:lang w:val="es-MX"/>
        </w:rPr>
        <w:t>la vida escolar, tales como manejo de repositorios de almacenamiento y buscadores con</w:t>
      </w:r>
    </w:p>
    <w:p w:rsidR="00160396" w:rsidRPr="00D15184" w:rsidRDefault="00D15184" w:rsidP="00D15184">
      <w:pPr>
        <w:pStyle w:val="Standard"/>
        <w:jc w:val="both"/>
        <w:rPr>
          <w:rFonts w:ascii="Arial" w:hAnsi="Arial" w:cs="Arial"/>
          <w:color w:val="000000"/>
          <w:lang w:val="es-MX"/>
        </w:rPr>
      </w:pPr>
      <w:r w:rsidRPr="00D15184">
        <w:rPr>
          <w:rFonts w:ascii="Arial" w:hAnsi="Arial" w:cs="Arial"/>
          <w:color w:val="000000"/>
          <w:lang w:val="es-MX"/>
        </w:rPr>
        <w:t>funciones avanzadas.</w:t>
      </w:r>
    </w:p>
    <w:p w:rsidR="00160396" w:rsidRPr="00D15184" w:rsidRDefault="00160396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160396" w:rsidRPr="00D15184" w:rsidRDefault="00160396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160396" w:rsidRPr="00F65D7C" w:rsidRDefault="00D15184" w:rsidP="00160396">
      <w:pPr>
        <w:pStyle w:val="Standard"/>
        <w:jc w:val="both"/>
        <w:rPr>
          <w:rFonts w:ascii="Arial" w:hAnsi="Arial" w:cs="Arial"/>
          <w:b/>
          <w:bCs/>
          <w:color w:val="000000"/>
          <w:lang w:val="es-MX"/>
        </w:rPr>
      </w:pPr>
      <w:r w:rsidRPr="00F65D7C">
        <w:rPr>
          <w:rFonts w:ascii="Arial" w:hAnsi="Arial" w:cs="Arial"/>
          <w:b/>
          <w:bCs/>
          <w:color w:val="000000"/>
          <w:lang w:val="es-MX"/>
        </w:rPr>
        <w:t>Desarrollo:</w:t>
      </w:r>
    </w:p>
    <w:p w:rsidR="00F65D7C" w:rsidRDefault="00F65D7C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D15184" w:rsidRPr="00D15184" w:rsidRDefault="00D15184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160396" w:rsidRPr="00046010" w:rsidRDefault="00F65D7C" w:rsidP="00160396">
      <w:pPr>
        <w:pStyle w:val="Standard"/>
        <w:jc w:val="both"/>
        <w:rPr>
          <w:rFonts w:ascii="Arial" w:hAnsi="Arial" w:cs="Arial"/>
          <w:i/>
          <w:iCs/>
          <w:color w:val="000000"/>
          <w:lang w:val="es-MX"/>
        </w:rPr>
      </w:pPr>
      <w:r w:rsidRPr="00046010">
        <w:rPr>
          <w:rFonts w:ascii="Arial" w:hAnsi="Arial" w:cs="Arial"/>
          <w:i/>
          <w:iCs/>
          <w:color w:val="000000"/>
          <w:lang w:val="es-MX"/>
        </w:rPr>
        <w:t>Controlador de versiones.</w:t>
      </w:r>
    </w:p>
    <w:p w:rsidR="00F65D7C" w:rsidRPr="00D15184" w:rsidRDefault="00F65D7C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160396" w:rsidRDefault="00F65D7C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Un controlador de versiones es una plataforma que nos permite almacenar diferentes tipos</w:t>
      </w:r>
      <w:r w:rsidR="00625A15">
        <w:rPr>
          <w:rFonts w:ascii="Arial" w:hAnsi="Arial" w:cs="Arial"/>
          <w:color w:val="000000"/>
          <w:lang w:val="es-MX"/>
        </w:rPr>
        <w:t xml:space="preserve"> de </w:t>
      </w:r>
      <w:r>
        <w:rPr>
          <w:rFonts w:ascii="Arial" w:hAnsi="Arial" w:cs="Arial"/>
          <w:color w:val="000000"/>
          <w:lang w:val="es-MX"/>
        </w:rPr>
        <w:t xml:space="preserve">  archivos en la nube los cuales tienen un registro de fecha y hora exactas de subida de </w:t>
      </w:r>
      <w:r w:rsidR="00625A15">
        <w:rPr>
          <w:rFonts w:ascii="Arial" w:hAnsi="Arial" w:cs="Arial"/>
          <w:color w:val="000000"/>
          <w:lang w:val="es-MX"/>
        </w:rPr>
        <w:t>estos</w:t>
      </w:r>
      <w:r>
        <w:rPr>
          <w:rFonts w:ascii="Arial" w:hAnsi="Arial" w:cs="Arial"/>
          <w:color w:val="000000"/>
          <w:lang w:val="es-MX"/>
        </w:rPr>
        <w:t xml:space="preserve">. </w:t>
      </w:r>
      <w:r w:rsidR="00625A15">
        <w:rPr>
          <w:rFonts w:ascii="Arial" w:hAnsi="Arial" w:cs="Arial"/>
          <w:color w:val="000000"/>
          <w:lang w:val="es-MX"/>
        </w:rPr>
        <w:t>Nos permite tener un control de lo que subimos y, al mismo tiempo, guarda los cambios que se van haciendo a lo largo del tiempo. Esto es muy útil cuando se hace un trabajo en equipo y se suben versiones de un programa el cual, si llegara a fallar, podría ayudarnos a buscar la versión que se subió donde hasta ese momento el programa funcionaba correctamente, y ver qué cambios propiciaron ese error.</w:t>
      </w:r>
    </w:p>
    <w:p w:rsidR="00AF5E7E" w:rsidRDefault="00AF5E7E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AF5E7E" w:rsidRDefault="00AF5E7E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Existen 3 tipos:</w:t>
      </w:r>
    </w:p>
    <w:p w:rsidR="00625A15" w:rsidRDefault="00AF5E7E" w:rsidP="00160396">
      <w:pPr>
        <w:pStyle w:val="Standard"/>
        <w:numPr>
          <w:ilvl w:val="0"/>
          <w:numId w:val="1"/>
        </w:numPr>
        <w:jc w:val="both"/>
        <w:rPr>
          <w:rFonts w:ascii="Arial" w:hAnsi="Arial" w:cs="Arial"/>
          <w:color w:val="000000"/>
          <w:lang w:val="es-MX"/>
        </w:rPr>
      </w:pPr>
      <w:r w:rsidRPr="00AF5E7E">
        <w:rPr>
          <w:rFonts w:ascii="Arial" w:hAnsi="Arial" w:cs="Arial"/>
          <w:color w:val="000000"/>
          <w:lang w:val="es-MX"/>
        </w:rPr>
        <w:t>Sistema de Control de versiones Local</w:t>
      </w:r>
      <w:r>
        <w:rPr>
          <w:rFonts w:ascii="Arial" w:hAnsi="Arial" w:cs="Arial"/>
          <w:color w:val="000000"/>
          <w:lang w:val="es-MX"/>
        </w:rPr>
        <w:t>. Las versiones de un archivo se guardan en la computadora de cada usuario</w:t>
      </w:r>
    </w:p>
    <w:p w:rsidR="00AF5E7E" w:rsidRDefault="00AF5E7E" w:rsidP="00160396">
      <w:pPr>
        <w:pStyle w:val="Standard"/>
        <w:numPr>
          <w:ilvl w:val="0"/>
          <w:numId w:val="1"/>
        </w:numPr>
        <w:jc w:val="both"/>
        <w:rPr>
          <w:rFonts w:ascii="Arial" w:hAnsi="Arial" w:cs="Arial"/>
          <w:color w:val="000000"/>
          <w:lang w:val="es-MX"/>
        </w:rPr>
      </w:pPr>
      <w:r w:rsidRPr="00AF5E7E">
        <w:rPr>
          <w:rFonts w:ascii="Arial" w:hAnsi="Arial" w:cs="Arial"/>
          <w:color w:val="000000"/>
          <w:lang w:val="es-MX"/>
        </w:rPr>
        <w:t>Sistema de Control de Versiones Centralizado</w:t>
      </w:r>
      <w:r>
        <w:rPr>
          <w:rFonts w:ascii="Arial" w:hAnsi="Arial" w:cs="Arial"/>
          <w:color w:val="000000"/>
          <w:lang w:val="es-MX"/>
        </w:rPr>
        <w:t>: En donde las versiones se guardan en una base de datos en la nube, en la cual pueden entrar varios usuarios y editar las modi</w:t>
      </w:r>
      <w:r w:rsidR="00F862E5">
        <w:rPr>
          <w:rFonts w:ascii="Arial" w:hAnsi="Arial" w:cs="Arial"/>
          <w:color w:val="000000"/>
          <w:lang w:val="es-MX"/>
        </w:rPr>
        <w:t>ficaciones de una versión. Esto se utiliza mucho en el trabajo en equipo.</w:t>
      </w:r>
    </w:p>
    <w:p w:rsidR="00625A15" w:rsidRDefault="00F862E5" w:rsidP="00160396">
      <w:pPr>
        <w:pStyle w:val="Standard"/>
        <w:numPr>
          <w:ilvl w:val="0"/>
          <w:numId w:val="1"/>
        </w:numPr>
        <w:jc w:val="both"/>
        <w:rPr>
          <w:rFonts w:ascii="Arial" w:hAnsi="Arial" w:cs="Arial"/>
          <w:color w:val="000000"/>
          <w:lang w:val="es-MX"/>
        </w:rPr>
      </w:pPr>
      <w:r w:rsidRPr="00F862E5">
        <w:rPr>
          <w:rFonts w:ascii="Arial" w:hAnsi="Arial" w:cs="Arial"/>
          <w:color w:val="000000"/>
          <w:lang w:val="es-MX"/>
        </w:rPr>
        <w:t xml:space="preserve">Sistema de Control de Versiones </w:t>
      </w:r>
      <w:r>
        <w:rPr>
          <w:rFonts w:ascii="Arial" w:hAnsi="Arial" w:cs="Arial"/>
          <w:color w:val="000000"/>
          <w:lang w:val="es-MX"/>
        </w:rPr>
        <w:t xml:space="preserve">Distribuido: Donde los usuarios tienen sus archivos almacenados en la computadora y pueden subirlos directamente a la base de datos. Tiene la ventaja de que si el sistema central falla, </w:t>
      </w:r>
      <w:r w:rsidR="00CF316A">
        <w:rPr>
          <w:rFonts w:ascii="Arial" w:hAnsi="Arial" w:cs="Arial"/>
          <w:color w:val="000000"/>
          <w:lang w:val="es-MX"/>
        </w:rPr>
        <w:t>cada uno</w:t>
      </w:r>
      <w:r>
        <w:rPr>
          <w:rFonts w:ascii="Arial" w:hAnsi="Arial" w:cs="Arial"/>
          <w:color w:val="000000"/>
          <w:lang w:val="es-MX"/>
        </w:rPr>
        <w:t xml:space="preserve"> tiene una copia exacta de los cambios y de los archivos, para poder subirlos cuando este se recupere.</w:t>
      </w:r>
    </w:p>
    <w:p w:rsidR="00F862E5" w:rsidRDefault="00F862E5" w:rsidP="00F862E5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F862E5" w:rsidRDefault="00F862E5" w:rsidP="00F862E5">
      <w:pPr>
        <w:pStyle w:val="Standard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Para el trabajo en la asignatura utilizaremos el repositorio Git</w:t>
      </w:r>
      <w:r w:rsidR="00046010">
        <w:rPr>
          <w:rFonts w:ascii="Arial" w:hAnsi="Arial" w:cs="Arial"/>
          <w:color w:val="000000"/>
          <w:lang w:val="es-MX"/>
        </w:rPr>
        <w:t>, ya que está escrito en C y tiene relación con el mismo lenguaje de programación que veremos en el curso.</w:t>
      </w:r>
    </w:p>
    <w:p w:rsidR="00F862E5" w:rsidRDefault="00F862E5" w:rsidP="00F862E5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F862E5" w:rsidRDefault="00D6539D" w:rsidP="00F862E5">
      <w:pPr>
        <w:pStyle w:val="Standard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Operaciones en un repositorio:</w:t>
      </w:r>
    </w:p>
    <w:p w:rsidR="00D6539D" w:rsidRDefault="00D6539D" w:rsidP="00D6539D">
      <w:pPr>
        <w:pStyle w:val="Standard"/>
        <w:numPr>
          <w:ilvl w:val="0"/>
          <w:numId w:val="2"/>
        </w:numPr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Agregar: Se trata de los archivos o modificaciones que se suben a la base de datos</w:t>
      </w:r>
    </w:p>
    <w:p w:rsidR="00046010" w:rsidRDefault="00D6539D" w:rsidP="00046010">
      <w:pPr>
        <w:pStyle w:val="Standard"/>
        <w:numPr>
          <w:ilvl w:val="0"/>
          <w:numId w:val="2"/>
        </w:numPr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Commit: Los cambios que se hagan a un archivo deben ser registrados para poder crear una versión de estos, para ello se usa </w:t>
      </w:r>
      <w:r w:rsidR="00046010">
        <w:rPr>
          <w:rFonts w:ascii="Arial" w:hAnsi="Arial" w:cs="Arial"/>
          <w:color w:val="000000"/>
          <w:lang w:val="es-MX"/>
        </w:rPr>
        <w:t>el</w:t>
      </w:r>
      <w:r>
        <w:rPr>
          <w:rFonts w:ascii="Arial" w:hAnsi="Arial" w:cs="Arial"/>
          <w:color w:val="000000"/>
          <w:lang w:val="es-MX"/>
        </w:rPr>
        <w:t xml:space="preserve"> commit </w:t>
      </w:r>
      <w:r w:rsidR="00046010">
        <w:rPr>
          <w:rFonts w:ascii="Arial" w:hAnsi="Arial" w:cs="Arial"/>
          <w:color w:val="000000"/>
          <w:lang w:val="es-MX"/>
        </w:rPr>
        <w:t>donde se indican las modificaciones realizadas y se pueden añadir explicaciones a cada uno de estas.</w:t>
      </w:r>
    </w:p>
    <w:p w:rsidR="00046010" w:rsidRDefault="00046010" w:rsidP="00046010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046010" w:rsidRPr="00046010" w:rsidRDefault="00046010" w:rsidP="00046010">
      <w:pPr>
        <w:pStyle w:val="Standard"/>
        <w:jc w:val="both"/>
        <w:rPr>
          <w:rFonts w:ascii="Arial" w:hAnsi="Arial" w:cs="Arial"/>
          <w:color w:val="000000"/>
          <w:lang w:val="es-MX"/>
        </w:rPr>
      </w:pPr>
      <w:r w:rsidRPr="00046010">
        <w:rPr>
          <w:rFonts w:ascii="Arial" w:hAnsi="Arial" w:cs="Arial"/>
          <w:i/>
          <w:iCs/>
          <w:color w:val="000000"/>
          <w:lang w:val="es-MX"/>
        </w:rPr>
        <w:t>Almacenamiento en la nube.</w:t>
      </w:r>
    </w:p>
    <w:p w:rsidR="00046010" w:rsidRDefault="0053327F" w:rsidP="00046010">
      <w:pPr>
        <w:pStyle w:val="Standard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Es un sistema en el que se suben diferentes archivos a una base de datos general de alguna compañía mediante una cuenta de usuario, con el fin de poder acceder a ellos y descargarlos posteriormente sin temor a perderlos en nuestra computadora o celular.</w:t>
      </w:r>
    </w:p>
    <w:p w:rsidR="0053327F" w:rsidRDefault="0053327F" w:rsidP="00046010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53327F" w:rsidRDefault="0053327F" w:rsidP="00046010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53327F" w:rsidRDefault="0053327F" w:rsidP="00046010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53327F" w:rsidRDefault="0053327F" w:rsidP="00046010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53327F" w:rsidRDefault="0053327F" w:rsidP="00046010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53327F" w:rsidRDefault="0053327F" w:rsidP="00046010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53327F" w:rsidRDefault="0053327F" w:rsidP="00046010">
      <w:pPr>
        <w:pStyle w:val="Standard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lastRenderedPageBreak/>
        <w:t>Algunas compañías donde se pueden almacenar archivos en la nube son:</w:t>
      </w:r>
    </w:p>
    <w:p w:rsidR="00A611C4" w:rsidRDefault="00A611C4" w:rsidP="00046010">
      <w:pPr>
        <w:pStyle w:val="Standard"/>
        <w:numPr>
          <w:ilvl w:val="0"/>
          <w:numId w:val="2"/>
        </w:numPr>
        <w:jc w:val="both"/>
        <w:rPr>
          <w:rFonts w:ascii="Arial" w:hAnsi="Arial" w:cs="Arial"/>
          <w:color w:val="000000"/>
        </w:rPr>
      </w:pPr>
      <w:r w:rsidRPr="00A611C4">
        <w:rPr>
          <w:rFonts w:ascii="Arial" w:hAnsi="Arial" w:cs="Arial"/>
          <w:color w:val="000000"/>
        </w:rPr>
        <w:t>Google Drive</w:t>
      </w:r>
    </w:p>
    <w:p w:rsidR="00A611C4" w:rsidRDefault="00A611C4" w:rsidP="00046010">
      <w:pPr>
        <w:pStyle w:val="Standard"/>
        <w:numPr>
          <w:ilvl w:val="0"/>
          <w:numId w:val="2"/>
        </w:numPr>
        <w:jc w:val="both"/>
        <w:rPr>
          <w:rFonts w:ascii="Arial" w:hAnsi="Arial" w:cs="Arial"/>
          <w:color w:val="000000"/>
        </w:rPr>
      </w:pPr>
      <w:r w:rsidRPr="00A611C4">
        <w:rPr>
          <w:rFonts w:ascii="Arial" w:hAnsi="Arial" w:cs="Arial"/>
          <w:color w:val="000000"/>
        </w:rPr>
        <w:t>SkyDrive</w:t>
      </w:r>
    </w:p>
    <w:p w:rsidR="00A611C4" w:rsidRDefault="00A611C4" w:rsidP="00046010">
      <w:pPr>
        <w:pStyle w:val="Standard"/>
        <w:numPr>
          <w:ilvl w:val="0"/>
          <w:numId w:val="2"/>
        </w:numPr>
        <w:jc w:val="both"/>
        <w:rPr>
          <w:rFonts w:ascii="Arial" w:hAnsi="Arial" w:cs="Arial"/>
          <w:color w:val="000000"/>
        </w:rPr>
      </w:pPr>
      <w:r w:rsidRPr="00A611C4">
        <w:rPr>
          <w:rFonts w:ascii="Arial" w:hAnsi="Arial" w:cs="Arial"/>
          <w:color w:val="000000"/>
        </w:rPr>
        <w:t>iCloud</w:t>
      </w:r>
    </w:p>
    <w:p w:rsidR="00A611C4" w:rsidRPr="00A611C4" w:rsidRDefault="00A611C4" w:rsidP="00046010">
      <w:pPr>
        <w:pStyle w:val="Standard"/>
        <w:numPr>
          <w:ilvl w:val="0"/>
          <w:numId w:val="2"/>
        </w:numPr>
        <w:jc w:val="both"/>
        <w:rPr>
          <w:rFonts w:ascii="Arial" w:hAnsi="Arial" w:cs="Arial"/>
          <w:color w:val="000000"/>
        </w:rPr>
      </w:pPr>
      <w:r w:rsidRPr="00A611C4">
        <w:rPr>
          <w:rFonts w:ascii="Arial" w:hAnsi="Arial" w:cs="Arial"/>
          <w:color w:val="000000"/>
        </w:rPr>
        <w:t>Dropbox</w:t>
      </w:r>
    </w:p>
    <w:p w:rsidR="00046010" w:rsidRPr="00A611C4" w:rsidRDefault="00046010" w:rsidP="00046010">
      <w:pPr>
        <w:pStyle w:val="Standard"/>
        <w:jc w:val="both"/>
        <w:rPr>
          <w:rFonts w:ascii="Arial" w:hAnsi="Arial" w:cs="Arial"/>
          <w:color w:val="000000"/>
        </w:rPr>
      </w:pPr>
    </w:p>
    <w:p w:rsidR="00160396" w:rsidRDefault="00046010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  <w:r w:rsidRPr="00046010">
        <w:rPr>
          <w:rFonts w:ascii="Arial" w:hAnsi="Arial" w:cs="Arial"/>
          <w:b/>
          <w:bCs/>
          <w:color w:val="000000"/>
          <w:lang w:val="es-MX"/>
        </w:rPr>
        <w:t xml:space="preserve">Google Drive: </w:t>
      </w:r>
      <w:r w:rsidR="00A611C4">
        <w:rPr>
          <w:rFonts w:ascii="Arial" w:hAnsi="Arial" w:cs="Arial"/>
          <w:color w:val="000000"/>
          <w:lang w:val="es-MX"/>
        </w:rPr>
        <w:t>Es una plataforma creada por Google que nos permite hacer varias cosas además de tener almacenamiento en la nube, como son: Crear hojas de cálculo, presentaciones o formularios que nos permitan compartirlos a otras personas para poder hacer trabajos en equipo.</w:t>
      </w:r>
    </w:p>
    <w:p w:rsidR="00BA3C56" w:rsidRDefault="00BA3C56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A611C4" w:rsidRDefault="00A611C4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Para este caso, </w:t>
      </w:r>
      <w:r w:rsidR="009520A3">
        <w:rPr>
          <w:rFonts w:ascii="Arial" w:hAnsi="Arial" w:cs="Arial"/>
          <w:color w:val="000000"/>
          <w:lang w:val="es-MX"/>
        </w:rPr>
        <w:t>crearemos un Formulario de Google con 2 preguntas y las compartiremos con 5 personas, como se hará a continuación:</w:t>
      </w:r>
    </w:p>
    <w:p w:rsidR="009520A3" w:rsidRDefault="00BA3C56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-408940</wp:posOffset>
            </wp:positionH>
            <wp:positionV relativeFrom="paragraph">
              <wp:posOffset>232410</wp:posOffset>
            </wp:positionV>
            <wp:extent cx="3334385" cy="1835150"/>
            <wp:effectExtent l="0" t="0" r="0" b="0"/>
            <wp:wrapNone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CTICA 1 7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8" t="13650" r="1956" b="7089"/>
                    <a:stretch/>
                  </pic:blipFill>
                  <pic:spPr bwMode="auto">
                    <a:xfrm>
                      <a:off x="0" y="0"/>
                      <a:ext cx="3334745" cy="183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20A3" w:rsidRPr="00A611C4" w:rsidRDefault="00995B49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100965</wp:posOffset>
            </wp:positionV>
            <wp:extent cx="3555745" cy="1847850"/>
            <wp:effectExtent l="0" t="0" r="6985" b="0"/>
            <wp:wrapNone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CTICA 1 6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51" t="14574" r="-420" b="10314"/>
                    <a:stretch/>
                  </pic:blipFill>
                  <pic:spPr bwMode="auto">
                    <a:xfrm>
                      <a:off x="0" y="0"/>
                      <a:ext cx="3559420" cy="184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0396" w:rsidRPr="00D15184" w:rsidRDefault="00160396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noProof/>
          <w:color w:val="000000"/>
          <w:lang w:val="es-MX"/>
        </w:rPr>
      </w:pPr>
    </w:p>
    <w:p w:rsidR="00160396" w:rsidRPr="00D15184" w:rsidRDefault="00160396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160396" w:rsidRPr="00D15184" w:rsidRDefault="00160396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noProof/>
          <w:color w:val="000000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noProof/>
          <w:color w:val="000000"/>
          <w:lang w:val="es-MX"/>
        </w:rPr>
      </w:pPr>
    </w:p>
    <w:p w:rsidR="00995B49" w:rsidRDefault="00995B49" w:rsidP="00160396">
      <w:pPr>
        <w:pStyle w:val="Standard"/>
        <w:jc w:val="both"/>
        <w:rPr>
          <w:rFonts w:ascii="Arial" w:hAnsi="Arial" w:cs="Arial"/>
          <w:noProof/>
          <w:color w:val="000000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noProof/>
          <w:color w:val="000000"/>
          <w:lang w:val="es-MX"/>
        </w:rPr>
      </w:pPr>
    </w:p>
    <w:p w:rsidR="00160396" w:rsidRPr="00D15184" w:rsidRDefault="00160396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160396" w:rsidRPr="00D15184" w:rsidRDefault="00160396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160396" w:rsidRPr="00D15184" w:rsidRDefault="00160396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160396" w:rsidRDefault="00995B49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Como se puede observar, las preguntas que se agregaron son de opción múltiple.</w:t>
      </w:r>
    </w:p>
    <w:p w:rsidR="00995B49" w:rsidRDefault="00995B49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995B49" w:rsidRDefault="00995B49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Aquí se anexan las respuestas que se obtuvieron.</w:t>
      </w:r>
    </w:p>
    <w:p w:rsidR="00995B49" w:rsidRDefault="00995B49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  <w:r w:rsidRPr="00995B49">
        <w:drawing>
          <wp:anchor distT="0" distB="0" distL="114300" distR="114300" simplePos="0" relativeHeight="251661312" behindDoc="0" locked="0" layoutInCell="1" allowOverlap="1" wp14:anchorId="7815F41C">
            <wp:simplePos x="0" y="0"/>
            <wp:positionH relativeFrom="margin">
              <wp:posOffset>-212090</wp:posOffset>
            </wp:positionH>
            <wp:positionV relativeFrom="paragraph">
              <wp:posOffset>215900</wp:posOffset>
            </wp:positionV>
            <wp:extent cx="3338195" cy="1803400"/>
            <wp:effectExtent l="0" t="0" r="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3" r="-1145" b="5849"/>
                    <a:stretch/>
                  </pic:blipFill>
                  <pic:spPr bwMode="auto">
                    <a:xfrm>
                      <a:off x="0" y="0"/>
                      <a:ext cx="3338284" cy="180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5B49" w:rsidRPr="00D15184" w:rsidRDefault="00995B49" w:rsidP="00160396">
      <w:pPr>
        <w:pStyle w:val="Standard"/>
        <w:jc w:val="both"/>
        <w:rPr>
          <w:rFonts w:ascii="Arial" w:hAnsi="Arial" w:cs="Arial"/>
          <w:color w:val="000000"/>
          <w:lang w:val="es-MX"/>
        </w:rPr>
      </w:pPr>
    </w:p>
    <w:p w:rsidR="00995B49" w:rsidRDefault="00995B49" w:rsidP="00160396">
      <w:pPr>
        <w:pStyle w:val="Standard"/>
        <w:jc w:val="both"/>
      </w:pPr>
    </w:p>
    <w:p w:rsidR="00BA3C56" w:rsidRDefault="001E5C79" w:rsidP="00160396">
      <w:pPr>
        <w:pStyle w:val="Standard"/>
        <w:jc w:val="both"/>
        <w:rPr>
          <w:rFonts w:ascii="Arial" w:hAnsi="Arial" w:cs="Arial"/>
          <w:lang w:val="es-MX"/>
        </w:rPr>
      </w:pPr>
      <w:r w:rsidRPr="00995B49">
        <w:drawing>
          <wp:anchor distT="0" distB="0" distL="114300" distR="114300" simplePos="0" relativeHeight="251662336" behindDoc="0" locked="0" layoutInCell="1" allowOverlap="1" wp14:anchorId="5B776D0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251200" cy="1358900"/>
            <wp:effectExtent l="0" t="0" r="635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8432" r="1798" b="10822"/>
                    <a:stretch/>
                  </pic:blipFill>
                  <pic:spPr bwMode="auto">
                    <a:xfrm>
                      <a:off x="0" y="0"/>
                      <a:ext cx="325120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1E5C79" w:rsidRDefault="001E5C79" w:rsidP="00160396">
      <w:pPr>
        <w:pStyle w:val="Standard"/>
        <w:jc w:val="both"/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1E5C79" w:rsidP="0016039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formulario tiene como nombre: </w:t>
      </w:r>
      <w:r w:rsidRPr="001E5C79">
        <w:rPr>
          <w:rFonts w:ascii="Arial" w:hAnsi="Arial" w:cs="Arial"/>
          <w:lang w:val="es-MX"/>
        </w:rPr>
        <w:t>Encuesta de práctica 1_2021-1</w:t>
      </w:r>
    </w:p>
    <w:p w:rsidR="001E5C79" w:rsidRDefault="001E5C79" w:rsidP="0016039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Y las preguntas que se hicieron son:</w:t>
      </w:r>
    </w:p>
    <w:p w:rsidR="001E5C79" w:rsidRDefault="001E5C79" w:rsidP="001E5C79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1E5C79">
        <w:rPr>
          <w:rFonts w:ascii="Arial" w:hAnsi="Arial" w:cs="Arial"/>
          <w:lang w:val="es-MX"/>
        </w:rPr>
        <w:t>¿Sabes que es programación estructurada?</w:t>
      </w:r>
    </w:p>
    <w:p w:rsidR="001E5C79" w:rsidRDefault="001E5C79" w:rsidP="001E5C79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1E5C79">
        <w:rPr>
          <w:rFonts w:ascii="Arial" w:hAnsi="Arial" w:cs="Arial"/>
          <w:lang w:val="es-MX"/>
        </w:rPr>
        <w:t>¿Cuál es la estructura iterativa?</w:t>
      </w:r>
    </w:p>
    <w:p w:rsidR="001E5C79" w:rsidRDefault="001E5C79" w:rsidP="001E5C79">
      <w:pPr>
        <w:pStyle w:val="Standard"/>
        <w:jc w:val="both"/>
        <w:rPr>
          <w:rFonts w:ascii="Arial" w:hAnsi="Arial" w:cs="Arial"/>
          <w:lang w:val="es-MX"/>
        </w:rPr>
      </w:pPr>
    </w:p>
    <w:p w:rsidR="001E5C79" w:rsidRDefault="001E5C79" w:rsidP="001E5C79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En la </w:t>
      </w:r>
      <w:r w:rsidR="00633D22">
        <w:rPr>
          <w:rFonts w:ascii="Arial" w:hAnsi="Arial" w:cs="Arial"/>
          <w:lang w:val="es-MX"/>
        </w:rPr>
        <w:t>primera pregunta</w:t>
      </w:r>
      <w:r>
        <w:rPr>
          <w:rFonts w:ascii="Arial" w:hAnsi="Arial" w:cs="Arial"/>
          <w:lang w:val="es-MX"/>
        </w:rPr>
        <w:t xml:space="preserve"> se puede ver que el 60% de los encuestados </w:t>
      </w:r>
      <w:r w:rsidRPr="00633D22">
        <w:rPr>
          <w:rFonts w:ascii="Arial" w:hAnsi="Arial" w:cs="Arial"/>
          <w:b/>
          <w:bCs/>
          <w:lang w:val="es-MX"/>
        </w:rPr>
        <w:t>sí</w:t>
      </w:r>
      <w:r>
        <w:rPr>
          <w:rFonts w:ascii="Arial" w:hAnsi="Arial" w:cs="Arial"/>
          <w:lang w:val="es-MX"/>
        </w:rPr>
        <w:t xml:space="preserve"> sabe que es programación estructurada, mientras que el 40% no lo sabe.</w:t>
      </w:r>
    </w:p>
    <w:p w:rsidR="001E5C79" w:rsidRDefault="001E5C79" w:rsidP="001E5C79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En la segunda pregunta, el 80% de los encuestados seleccionó </w:t>
      </w:r>
      <w:r w:rsidR="00633D22">
        <w:rPr>
          <w:rFonts w:ascii="Arial" w:hAnsi="Arial" w:cs="Arial"/>
          <w:lang w:val="es-MX"/>
        </w:rPr>
        <w:t>que la estructura iterativa es una estructura que se repite, mientras que el 20% contestó que es una estructura que se selecciona.</w:t>
      </w:r>
    </w:p>
    <w:p w:rsidR="00633D22" w:rsidRDefault="00633D22" w:rsidP="001E5C79">
      <w:pPr>
        <w:pStyle w:val="Standard"/>
        <w:jc w:val="both"/>
        <w:rPr>
          <w:rFonts w:ascii="Arial" w:hAnsi="Arial" w:cs="Arial"/>
          <w:lang w:val="es-MX"/>
        </w:rPr>
      </w:pPr>
    </w:p>
    <w:p w:rsidR="00633D22" w:rsidRDefault="00633D22" w:rsidP="001E5C79">
      <w:pPr>
        <w:pStyle w:val="Standard"/>
        <w:jc w:val="both"/>
        <w:rPr>
          <w:rFonts w:ascii="Arial" w:hAnsi="Arial" w:cs="Arial"/>
          <w:lang w:val="es-MX"/>
        </w:rPr>
      </w:pPr>
    </w:p>
    <w:p w:rsidR="00633D22" w:rsidRDefault="00633D22" w:rsidP="001E5C79">
      <w:pPr>
        <w:pStyle w:val="Standard"/>
        <w:jc w:val="both"/>
        <w:rPr>
          <w:rFonts w:ascii="Arial" w:hAnsi="Arial" w:cs="Arial"/>
          <w:lang w:val="es-MX"/>
        </w:rPr>
      </w:pPr>
    </w:p>
    <w:p w:rsidR="00633D22" w:rsidRDefault="00633D22" w:rsidP="001E5C79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 xml:space="preserve">En esta parte se anexa </w:t>
      </w:r>
      <w:r w:rsidR="00DD6388">
        <w:rPr>
          <w:rFonts w:ascii="Arial" w:hAnsi="Arial" w:cs="Arial"/>
          <w:lang w:val="es-MX"/>
        </w:rPr>
        <w:t>la hoja de Cálculo en Excel donde se puede ver cada pregunta con su respuesta, y la fecha y hora en que las personas respondieron.</w:t>
      </w:r>
    </w:p>
    <w:p w:rsidR="00DD6388" w:rsidRDefault="00DD6388" w:rsidP="001E5C79">
      <w:pPr>
        <w:pStyle w:val="Standard"/>
        <w:jc w:val="both"/>
        <w:rPr>
          <w:rFonts w:ascii="Arial" w:hAnsi="Arial" w:cs="Arial"/>
          <w:lang w:val="es-MX"/>
        </w:rPr>
      </w:pPr>
    </w:p>
    <w:tbl>
      <w:tblPr>
        <w:tblStyle w:val="Tablaconcuadrcula4-nfasis4"/>
        <w:tblW w:w="10700" w:type="dxa"/>
        <w:tblLook w:val="04A0" w:firstRow="1" w:lastRow="0" w:firstColumn="1" w:lastColumn="0" w:noHBand="0" w:noVBand="1"/>
      </w:tblPr>
      <w:tblGrid>
        <w:gridCol w:w="2140"/>
        <w:gridCol w:w="2958"/>
        <w:gridCol w:w="3462"/>
        <w:gridCol w:w="2140"/>
      </w:tblGrid>
      <w:tr w:rsidR="00DD6388" w:rsidRPr="00DD6388" w:rsidTr="00DD6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Marca temporal</w:t>
            </w:r>
          </w:p>
        </w:tc>
        <w:tc>
          <w:tcPr>
            <w:tcW w:w="2958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jc w:val="both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 xml:space="preserve">¿Sabes que es programación estructurada? </w:t>
            </w:r>
          </w:p>
        </w:tc>
        <w:tc>
          <w:tcPr>
            <w:tcW w:w="3462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¿Cuál es la estructura iterativa?</w:t>
            </w:r>
          </w:p>
        </w:tc>
        <w:tc>
          <w:tcPr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</w:p>
        </w:tc>
      </w:tr>
      <w:tr w:rsidR="00DD6388" w:rsidRPr="00DD6388" w:rsidTr="00DD6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jc w:val="right"/>
              <w:textAlignment w:val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10/7/2020 19:58:59</w:t>
            </w:r>
          </w:p>
        </w:tc>
        <w:tc>
          <w:tcPr>
            <w:tcW w:w="2958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No</w:t>
            </w:r>
          </w:p>
        </w:tc>
        <w:tc>
          <w:tcPr>
            <w:tcW w:w="3462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Es una estructura que se selecciona</w:t>
            </w:r>
          </w:p>
        </w:tc>
        <w:tc>
          <w:tcPr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</w:p>
        </w:tc>
      </w:tr>
      <w:tr w:rsidR="00DD6388" w:rsidRPr="00DD6388" w:rsidTr="00DD6388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jc w:val="right"/>
              <w:textAlignment w:val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10/7/2020 19:59:32</w:t>
            </w:r>
          </w:p>
        </w:tc>
        <w:tc>
          <w:tcPr>
            <w:tcW w:w="2958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Si</w:t>
            </w:r>
          </w:p>
        </w:tc>
        <w:tc>
          <w:tcPr>
            <w:tcW w:w="3462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Es una estructura que se repite</w:t>
            </w:r>
          </w:p>
        </w:tc>
        <w:tc>
          <w:tcPr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</w:p>
        </w:tc>
      </w:tr>
      <w:tr w:rsidR="00DD6388" w:rsidRPr="00DD6388" w:rsidTr="00DD6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jc w:val="right"/>
              <w:textAlignment w:val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10/7/2020 20:02:11</w:t>
            </w:r>
          </w:p>
        </w:tc>
        <w:tc>
          <w:tcPr>
            <w:tcW w:w="2958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Si</w:t>
            </w:r>
          </w:p>
        </w:tc>
        <w:tc>
          <w:tcPr>
            <w:tcW w:w="3462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Es una estructura que se repite</w:t>
            </w:r>
          </w:p>
        </w:tc>
        <w:tc>
          <w:tcPr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</w:p>
        </w:tc>
      </w:tr>
      <w:tr w:rsidR="00DD6388" w:rsidRPr="00DD6388" w:rsidTr="00DD6388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jc w:val="right"/>
              <w:textAlignment w:val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10/7/2020 20:09:40</w:t>
            </w:r>
          </w:p>
        </w:tc>
        <w:tc>
          <w:tcPr>
            <w:tcW w:w="2958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No</w:t>
            </w:r>
          </w:p>
        </w:tc>
        <w:tc>
          <w:tcPr>
            <w:tcW w:w="3462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Es una estructura que se repite</w:t>
            </w:r>
          </w:p>
        </w:tc>
        <w:tc>
          <w:tcPr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</w:p>
        </w:tc>
      </w:tr>
      <w:tr w:rsidR="00DD6388" w:rsidRPr="00DD6388" w:rsidTr="00DD6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jc w:val="right"/>
              <w:textAlignment w:val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10/13/2020 17:54:44</w:t>
            </w:r>
          </w:p>
        </w:tc>
        <w:tc>
          <w:tcPr>
            <w:tcW w:w="2958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Si</w:t>
            </w:r>
          </w:p>
        </w:tc>
        <w:tc>
          <w:tcPr>
            <w:tcW w:w="3462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  <w:r w:rsidRPr="00DD638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  <w:t>Es una estructura que se repite</w:t>
            </w:r>
          </w:p>
        </w:tc>
        <w:tc>
          <w:tcPr>
            <w:tcW w:w="2140" w:type="dxa"/>
            <w:noWrap/>
            <w:hideMark/>
          </w:tcPr>
          <w:p w:rsidR="00DD6388" w:rsidRPr="00DD6388" w:rsidRDefault="00DD6388" w:rsidP="00DD6388">
            <w:pPr>
              <w:widowControl/>
              <w:suppressAutoHyphens w:val="0"/>
              <w:autoSpaceDN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MX" w:eastAsia="es-MX" w:bidi="ar-SA"/>
              </w:rPr>
            </w:pPr>
          </w:p>
        </w:tc>
      </w:tr>
    </w:tbl>
    <w:p w:rsidR="00633D22" w:rsidRDefault="00633D22" w:rsidP="001E5C79">
      <w:pPr>
        <w:pStyle w:val="Standard"/>
        <w:jc w:val="both"/>
        <w:rPr>
          <w:rFonts w:ascii="Arial" w:hAnsi="Arial" w:cs="Arial"/>
          <w:lang w:val="es-MX"/>
        </w:rPr>
      </w:pPr>
    </w:p>
    <w:p w:rsidR="001E5C79" w:rsidRDefault="001E5C79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0E7278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0E7278">
        <w:rPr>
          <w:rFonts w:ascii="Arial" w:hAnsi="Arial" w:cs="Arial"/>
          <w:b/>
          <w:bCs/>
          <w:lang w:val="es-MX"/>
        </w:rPr>
        <w:t>OneNote.</w:t>
      </w:r>
    </w:p>
    <w:p w:rsidR="00BF76FD" w:rsidRPr="00BF76FD" w:rsidRDefault="00BF76FD" w:rsidP="0016039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Es un editor que se utiliza para tomar notas y apuntes, el cual tiene varias funciones para realizarlos.</w:t>
      </w:r>
    </w:p>
    <w:p w:rsidR="000E7278" w:rsidRDefault="000E7278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0E7278" w:rsidP="0016039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colocará una captura de pantalla de Google Maps de algún lugar en donde me estaría estar en este momento. Esto será en un nuevo documento de One Note.</w:t>
      </w:r>
    </w:p>
    <w:p w:rsidR="000E7278" w:rsidRDefault="00AF6816" w:rsidP="00160396">
      <w:pPr>
        <w:pStyle w:val="Standard"/>
        <w:jc w:val="both"/>
        <w:rPr>
          <w:rFonts w:ascii="Arial" w:hAnsi="Arial" w:cs="Arial"/>
          <w:lang w:val="es-MX"/>
        </w:rPr>
      </w:pPr>
      <w:r w:rsidRPr="00AF6816">
        <w:drawing>
          <wp:anchor distT="0" distB="0" distL="114300" distR="114300" simplePos="0" relativeHeight="251663360" behindDoc="0" locked="0" layoutInCell="1" allowOverlap="1" wp14:anchorId="7BEFA0C3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4921250" cy="238729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8" r="298" b="5883"/>
                    <a:stretch/>
                  </pic:blipFill>
                  <pic:spPr bwMode="auto">
                    <a:xfrm>
                      <a:off x="0" y="0"/>
                      <a:ext cx="4921250" cy="238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6816" w:rsidRDefault="00AF6816" w:rsidP="00160396">
      <w:pPr>
        <w:pStyle w:val="Standard"/>
        <w:jc w:val="both"/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BA3C56" w:rsidRDefault="00BA3C5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160396" w:rsidRDefault="0016039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AF6816" w:rsidRDefault="00AF681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AF6816" w:rsidRDefault="00AF681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AF6816" w:rsidRDefault="00AF681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AF6816" w:rsidRDefault="00AF6816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AF6816" w:rsidRDefault="007F59D0" w:rsidP="0016039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Dropbox.</w:t>
      </w:r>
    </w:p>
    <w:p w:rsidR="007F59D0" w:rsidRDefault="007F59D0" w:rsidP="0016039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investigará más a fondo en los ejercicios de tarea.</w:t>
      </w:r>
    </w:p>
    <w:p w:rsidR="007F59D0" w:rsidRDefault="007F59D0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7F59D0" w:rsidRDefault="007F59D0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7F59D0" w:rsidRDefault="007F59D0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7F59D0" w:rsidRPr="007F59D0" w:rsidRDefault="007F59D0" w:rsidP="00160396">
      <w:pPr>
        <w:pStyle w:val="Standard"/>
        <w:jc w:val="both"/>
        <w:rPr>
          <w:rFonts w:ascii="Arial" w:hAnsi="Arial" w:cs="Arial"/>
          <w:color w:val="4472C4" w:themeColor="accent1"/>
          <w:lang w:val="es-MX"/>
        </w:rPr>
      </w:pPr>
      <w:r w:rsidRPr="007F59D0">
        <w:rPr>
          <w:rFonts w:ascii="Arial" w:hAnsi="Arial" w:cs="Arial"/>
          <w:color w:val="4472C4" w:themeColor="accent1"/>
          <w:lang w:val="es-MX"/>
        </w:rPr>
        <w:t>Buscadores de internet.</w:t>
      </w:r>
    </w:p>
    <w:p w:rsidR="007F59D0" w:rsidRDefault="007F59D0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542335" w:rsidRP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  <w:r w:rsidRPr="00542335">
        <w:rPr>
          <w:rFonts w:ascii="Arial" w:hAnsi="Arial" w:cs="Arial"/>
          <w:lang w:val="es-MX"/>
        </w:rPr>
        <w:t>Los motores de búsqueda (también conocidos como buscadores) son aplicaciones</w:t>
      </w:r>
    </w:p>
    <w:p w:rsidR="00542335" w:rsidRP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  <w:r w:rsidRPr="00542335">
        <w:rPr>
          <w:rFonts w:ascii="Arial" w:hAnsi="Arial" w:cs="Arial"/>
          <w:lang w:val="es-MX"/>
        </w:rPr>
        <w:t>informáticas que rastrean la red de redes (Internet) catalogando, clasificando y</w:t>
      </w: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  <w:r w:rsidRPr="00542335">
        <w:rPr>
          <w:rFonts w:ascii="Arial" w:hAnsi="Arial" w:cs="Arial"/>
          <w:lang w:val="es-MX"/>
        </w:rPr>
        <w:t>organizando información, para poder mostrarla en el navegador.</w:t>
      </w: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:rsidR="00542335" w:rsidRDefault="00542335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:rsidR="00542335" w:rsidRDefault="00542335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:rsidR="00542335" w:rsidRDefault="00542335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:rsidR="00542335" w:rsidRDefault="00542335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:rsidR="00542335" w:rsidRDefault="00542335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:rsidR="00542335" w:rsidRDefault="00542335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:rsidR="00542335" w:rsidRDefault="00542335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:rsidR="00542335" w:rsidRDefault="00542335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:rsidR="00542335" w:rsidRDefault="00542335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:rsidR="007F59D0" w:rsidRPr="007F59D0" w:rsidRDefault="007F59D0" w:rsidP="00160396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7F59D0">
        <w:rPr>
          <w:rFonts w:ascii="Arial" w:hAnsi="Arial" w:cs="Arial"/>
          <w:b/>
          <w:bCs/>
          <w:lang w:val="es-MX"/>
        </w:rPr>
        <w:lastRenderedPageBreak/>
        <w:t>Buscador de internet Google:</w:t>
      </w:r>
    </w:p>
    <w:p w:rsidR="007F59D0" w:rsidRDefault="007F59D0" w:rsidP="00160396">
      <w:pPr>
        <w:pStyle w:val="Standard"/>
        <w:jc w:val="both"/>
        <w:rPr>
          <w:rFonts w:ascii="Arial" w:hAnsi="Arial" w:cs="Arial"/>
          <w:lang w:val="es-MX"/>
        </w:rPr>
      </w:pPr>
    </w:p>
    <w:p w:rsidR="007F59D0" w:rsidRDefault="007F59D0" w:rsidP="007F59D0">
      <w:pPr>
        <w:pStyle w:val="Standard"/>
        <w:numPr>
          <w:ilvl w:val="0"/>
          <w:numId w:val="3"/>
        </w:num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Características.</w:t>
      </w: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Pr="00542335" w:rsidRDefault="00542335" w:rsidP="00542335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542335">
        <w:rPr>
          <w:rFonts w:ascii="Arial" w:hAnsi="Arial" w:cs="Arial"/>
          <w:lang w:val="es-MX"/>
        </w:rPr>
        <w:t xml:space="preserve">Para encontrar todas las imágenes de </w:t>
      </w:r>
      <w:r>
        <w:rPr>
          <w:rFonts w:ascii="Arial" w:hAnsi="Arial" w:cs="Arial"/>
          <w:lang w:val="es-MX"/>
        </w:rPr>
        <w:t>baloncesto</w:t>
      </w:r>
      <w:r w:rsidRPr="00542335">
        <w:rPr>
          <w:rFonts w:ascii="Arial" w:hAnsi="Arial" w:cs="Arial"/>
          <w:lang w:val="es-MX"/>
        </w:rPr>
        <w:t xml:space="preserve"> o de </w:t>
      </w:r>
      <w:r>
        <w:rPr>
          <w:rFonts w:ascii="Arial" w:hAnsi="Arial" w:cs="Arial"/>
          <w:lang w:val="es-MX"/>
        </w:rPr>
        <w:t>beisbol</w:t>
      </w:r>
      <w:r w:rsidRPr="00542335">
        <w:rPr>
          <w:rFonts w:ascii="Arial" w:hAnsi="Arial" w:cs="Arial"/>
          <w:lang w:val="es-MX"/>
        </w:rPr>
        <w:t xml:space="preserve"> que no contengan la</w:t>
      </w:r>
    </w:p>
    <w:p w:rsidR="007F59D0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  <w:r w:rsidRPr="00542335">
        <w:rPr>
          <w:rFonts w:ascii="Arial" w:hAnsi="Arial" w:cs="Arial"/>
          <w:lang w:val="es-MX"/>
        </w:rPr>
        <w:t xml:space="preserve">palabra </w:t>
      </w:r>
      <w:r>
        <w:rPr>
          <w:rFonts w:ascii="Arial" w:hAnsi="Arial" w:cs="Arial"/>
          <w:lang w:val="es-MX"/>
        </w:rPr>
        <w:t>fútbol</w:t>
      </w:r>
      <w:r w:rsidRPr="00542335">
        <w:rPr>
          <w:rFonts w:ascii="Arial" w:hAnsi="Arial" w:cs="Arial"/>
          <w:lang w:val="es-MX"/>
        </w:rPr>
        <w:t xml:space="preserve"> se utiliza la siguiente búsqueda:</w:t>
      </w:r>
    </w:p>
    <w:p w:rsidR="00C54D1C" w:rsidRDefault="00C54D1C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C54D1C" w:rsidRDefault="00CF316A" w:rsidP="00542335">
      <w:pPr>
        <w:pStyle w:val="Standard"/>
        <w:jc w:val="both"/>
        <w:rPr>
          <w:rFonts w:ascii="Arial" w:hAnsi="Arial" w:cs="Arial"/>
          <w:lang w:val="es-MX"/>
        </w:rPr>
      </w:pPr>
      <w:r w:rsidRPr="00C54D1C">
        <w:rPr>
          <w:rFonts w:ascii="Arial" w:hAnsi="Arial" w:cs="Arial"/>
          <w:lang w:val="es-MX"/>
        </w:rPr>
        <w:t>imágenes</w:t>
      </w:r>
      <w:r w:rsidR="00C54D1C" w:rsidRPr="00C54D1C">
        <w:rPr>
          <w:rFonts w:ascii="Arial" w:hAnsi="Arial" w:cs="Arial"/>
          <w:lang w:val="es-MX"/>
        </w:rPr>
        <w:t xml:space="preserve"> baloncesto or beisbol -futbol</w:t>
      </w: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C54D1C" w:rsidP="00542335">
      <w:pPr>
        <w:pStyle w:val="Standard"/>
        <w:jc w:val="both"/>
        <w:rPr>
          <w:rFonts w:ascii="Arial" w:hAnsi="Arial" w:cs="Arial"/>
          <w:lang w:val="es-MX"/>
        </w:rPr>
      </w:pPr>
      <w:r w:rsidRPr="00542335">
        <w:drawing>
          <wp:anchor distT="0" distB="0" distL="114300" distR="114300" simplePos="0" relativeHeight="251664384" behindDoc="0" locked="0" layoutInCell="1" allowOverlap="1" wp14:anchorId="68A64183">
            <wp:simplePos x="0" y="0"/>
            <wp:positionH relativeFrom="margin">
              <wp:posOffset>1045210</wp:posOffset>
            </wp:positionH>
            <wp:positionV relativeFrom="paragraph">
              <wp:posOffset>21590</wp:posOffset>
            </wp:positionV>
            <wp:extent cx="4298950" cy="20383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12" r="-1998" b="7203"/>
                    <a:stretch/>
                  </pic:blipFill>
                  <pic:spPr bwMode="auto">
                    <a:xfrm>
                      <a:off x="0" y="0"/>
                      <a:ext cx="42989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4D1C" w:rsidRDefault="00C54D1C" w:rsidP="00542335">
      <w:pPr>
        <w:pStyle w:val="Standard"/>
        <w:jc w:val="both"/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C54D1C" w:rsidP="00C54D1C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C54D1C">
        <w:rPr>
          <w:rFonts w:ascii="Arial" w:hAnsi="Arial" w:cs="Arial"/>
          <w:lang w:val="es-MX"/>
        </w:rPr>
        <w:t xml:space="preserve">Para encontrar todos los datos pertenecientes sólo a la jornada del </w:t>
      </w:r>
      <w:r>
        <w:rPr>
          <w:rFonts w:ascii="Arial" w:hAnsi="Arial" w:cs="Arial"/>
          <w:lang w:val="es-MX"/>
        </w:rPr>
        <w:t xml:space="preserve">baloncesto </w:t>
      </w:r>
      <w:r w:rsidR="00616921">
        <w:rPr>
          <w:rFonts w:ascii="Arial" w:hAnsi="Arial" w:cs="Arial"/>
          <w:lang w:val="es-MX"/>
        </w:rPr>
        <w:t>americano</w:t>
      </w:r>
      <w:r w:rsidRPr="00C54D1C">
        <w:rPr>
          <w:rFonts w:ascii="Arial" w:hAnsi="Arial" w:cs="Arial"/>
          <w:lang w:val="es-MX"/>
        </w:rPr>
        <w:t>:</w:t>
      </w:r>
    </w:p>
    <w:p w:rsidR="00C54D1C" w:rsidRDefault="00C54D1C" w:rsidP="00C54D1C">
      <w:pPr>
        <w:pStyle w:val="Standard"/>
        <w:ind w:left="720"/>
        <w:jc w:val="both"/>
        <w:rPr>
          <w:rFonts w:ascii="Arial" w:hAnsi="Arial" w:cs="Arial"/>
          <w:lang w:val="es-MX"/>
        </w:rPr>
      </w:pPr>
      <w:r w:rsidRPr="00C54D1C">
        <w:rPr>
          <w:rFonts w:ascii="Arial" w:hAnsi="Arial" w:cs="Arial"/>
          <w:lang w:val="es-MX"/>
        </w:rPr>
        <w:t xml:space="preserve">"jornada de baloncesto </w:t>
      </w:r>
      <w:r>
        <w:rPr>
          <w:rFonts w:ascii="Arial" w:hAnsi="Arial" w:cs="Arial"/>
          <w:lang w:val="es-MX"/>
        </w:rPr>
        <w:t>americano</w:t>
      </w:r>
      <w:r w:rsidRPr="00C54D1C">
        <w:rPr>
          <w:rFonts w:ascii="Arial" w:hAnsi="Arial" w:cs="Arial"/>
          <w:lang w:val="es-MX"/>
        </w:rPr>
        <w:t>"</w:t>
      </w:r>
    </w:p>
    <w:p w:rsidR="00C54D1C" w:rsidRDefault="00C54D1C" w:rsidP="00C54D1C">
      <w:pPr>
        <w:pStyle w:val="Standard"/>
        <w:jc w:val="both"/>
        <w:rPr>
          <w:rFonts w:ascii="Arial" w:hAnsi="Arial" w:cs="Arial"/>
          <w:lang w:val="es-MX"/>
        </w:rPr>
      </w:pPr>
    </w:p>
    <w:p w:rsidR="00C54D1C" w:rsidRDefault="00616921" w:rsidP="00C54D1C">
      <w:pPr>
        <w:pStyle w:val="Standard"/>
        <w:jc w:val="both"/>
        <w:rPr>
          <w:rFonts w:ascii="Arial" w:hAnsi="Arial" w:cs="Arial"/>
          <w:lang w:val="es-MX"/>
        </w:rPr>
      </w:pPr>
      <w:r w:rsidRPr="00616921">
        <w:drawing>
          <wp:anchor distT="0" distB="0" distL="114300" distR="114300" simplePos="0" relativeHeight="251665408" behindDoc="0" locked="0" layoutInCell="1" allowOverlap="1" wp14:anchorId="0834618A">
            <wp:simplePos x="0" y="0"/>
            <wp:positionH relativeFrom="margin">
              <wp:posOffset>1229360</wp:posOffset>
            </wp:positionH>
            <wp:positionV relativeFrom="paragraph">
              <wp:posOffset>6350</wp:posOffset>
            </wp:positionV>
            <wp:extent cx="4070350" cy="1784350"/>
            <wp:effectExtent l="0" t="0" r="6350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946" r="-166" b="7279"/>
                    <a:stretch/>
                  </pic:blipFill>
                  <pic:spPr bwMode="auto">
                    <a:xfrm>
                      <a:off x="0" y="0"/>
                      <a:ext cx="407035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6921" w:rsidRDefault="00616921" w:rsidP="00542335">
      <w:pPr>
        <w:pStyle w:val="Standard"/>
        <w:jc w:val="both"/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542335" w:rsidRDefault="0054233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616921" w:rsidRPr="00616921" w:rsidRDefault="00616921" w:rsidP="00616921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616921">
        <w:rPr>
          <w:rFonts w:ascii="Arial" w:hAnsi="Arial" w:cs="Arial"/>
          <w:lang w:val="es-MX"/>
        </w:rPr>
        <w:t>Al momento de hacer búsquedas no es necesario incluir palabras como los artículos</w:t>
      </w:r>
    </w:p>
    <w:p w:rsidR="00616921" w:rsidRDefault="00616921" w:rsidP="00616921">
      <w:pPr>
        <w:pStyle w:val="Standard"/>
        <w:ind w:left="720"/>
        <w:jc w:val="both"/>
        <w:rPr>
          <w:rFonts w:ascii="Arial" w:hAnsi="Arial" w:cs="Arial"/>
          <w:lang w:val="es-MX"/>
        </w:rPr>
      </w:pPr>
      <w:r w:rsidRPr="00616921">
        <w:rPr>
          <w:rFonts w:ascii="Arial" w:hAnsi="Arial" w:cs="Arial"/>
          <w:lang w:val="es-MX"/>
        </w:rPr>
        <w:t>(el, la, los, las, un, etc.), pero en caso de ser necesario se puede hacer lo siguiente:</w:t>
      </w:r>
    </w:p>
    <w:p w:rsidR="00616921" w:rsidRDefault="00616921" w:rsidP="00616921">
      <w:pPr>
        <w:pStyle w:val="Standard"/>
        <w:ind w:left="720"/>
        <w:jc w:val="both"/>
        <w:rPr>
          <w:rFonts w:ascii="Arial" w:hAnsi="Arial" w:cs="Arial"/>
          <w:lang w:val="es-MX"/>
        </w:rPr>
      </w:pPr>
    </w:p>
    <w:p w:rsidR="00616921" w:rsidRDefault="00616921" w:rsidP="00616921">
      <w:pPr>
        <w:pStyle w:val="Standard"/>
        <w:ind w:left="720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+ la musica</w:t>
      </w:r>
    </w:p>
    <w:p w:rsidR="00616921" w:rsidRDefault="00616921" w:rsidP="00616921">
      <w:pPr>
        <w:pStyle w:val="Standard"/>
        <w:ind w:left="720"/>
        <w:jc w:val="both"/>
        <w:rPr>
          <w:rFonts w:ascii="Arial" w:hAnsi="Arial" w:cs="Arial"/>
          <w:lang w:val="es-MX"/>
        </w:rPr>
      </w:pPr>
    </w:p>
    <w:p w:rsidR="00616921" w:rsidRDefault="00D65BF5" w:rsidP="00542335">
      <w:pPr>
        <w:pStyle w:val="Standard"/>
        <w:jc w:val="both"/>
        <w:rPr>
          <w:rFonts w:ascii="Arial" w:hAnsi="Arial" w:cs="Arial"/>
          <w:lang w:val="es-MX"/>
        </w:rPr>
      </w:pPr>
      <w:r w:rsidRPr="00616921">
        <w:drawing>
          <wp:anchor distT="0" distB="0" distL="114300" distR="114300" simplePos="0" relativeHeight="251666432" behindDoc="0" locked="0" layoutInCell="1" allowOverlap="1" wp14:anchorId="6EC4FB74">
            <wp:simplePos x="0" y="0"/>
            <wp:positionH relativeFrom="margin">
              <wp:posOffset>1445260</wp:posOffset>
            </wp:positionH>
            <wp:positionV relativeFrom="paragraph">
              <wp:posOffset>64770</wp:posOffset>
            </wp:positionV>
            <wp:extent cx="2774950" cy="1898650"/>
            <wp:effectExtent l="0" t="0" r="6350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427" r="38038" b="4282"/>
                    <a:stretch/>
                  </pic:blipFill>
                  <pic:spPr bwMode="auto">
                    <a:xfrm>
                      <a:off x="0" y="0"/>
                      <a:ext cx="277495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5BF5" w:rsidRDefault="00D65BF5" w:rsidP="00542335">
      <w:pPr>
        <w:pStyle w:val="Standard"/>
        <w:jc w:val="both"/>
      </w:pPr>
    </w:p>
    <w:p w:rsidR="00616921" w:rsidRDefault="00616921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616921" w:rsidRDefault="00616921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616921" w:rsidRDefault="00616921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616921" w:rsidRDefault="00616921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616921" w:rsidRDefault="00616921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616921" w:rsidRDefault="00616921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616921" w:rsidRDefault="00616921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616921" w:rsidRDefault="00616921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616921" w:rsidRDefault="00616921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616921" w:rsidRDefault="00616921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616921" w:rsidRDefault="00616921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D65BF5" w:rsidRDefault="00D65BF5" w:rsidP="00542335">
      <w:pPr>
        <w:pStyle w:val="Standard"/>
        <w:jc w:val="both"/>
        <w:rPr>
          <w:rFonts w:ascii="Arial" w:hAnsi="Arial" w:cs="Arial"/>
          <w:color w:val="4472C4" w:themeColor="accent1"/>
          <w:lang w:val="es-MX"/>
        </w:rPr>
      </w:pPr>
      <w:r w:rsidRPr="00D65BF5">
        <w:rPr>
          <w:rFonts w:ascii="Arial" w:hAnsi="Arial" w:cs="Arial"/>
          <w:color w:val="4472C4" w:themeColor="accent1"/>
          <w:lang w:val="es-MX"/>
        </w:rPr>
        <w:t>Comandos</w:t>
      </w:r>
    </w:p>
    <w:p w:rsidR="007D64CB" w:rsidRPr="007D64CB" w:rsidRDefault="007D64CB" w:rsidP="00542335">
      <w:pPr>
        <w:pStyle w:val="Standard"/>
        <w:jc w:val="both"/>
        <w:rPr>
          <w:rFonts w:ascii="Arial" w:hAnsi="Arial" w:cs="Arial"/>
          <w:lang w:val="es-MX"/>
        </w:rPr>
      </w:pPr>
      <w:r w:rsidRPr="007D64CB">
        <w:rPr>
          <w:rFonts w:ascii="Arial" w:hAnsi="Arial" w:cs="Arial"/>
          <w:lang w:val="es-MX"/>
        </w:rPr>
        <w:t>Al colocar ciertos comandos, Google nos devuelve resultados que nos pueden servir de mucho en nuestra vida académica ya que los filtra conforme a lo siguiente:</w:t>
      </w:r>
    </w:p>
    <w:p w:rsidR="00D65BF5" w:rsidRDefault="00D65BF5" w:rsidP="00542335">
      <w:pPr>
        <w:pStyle w:val="Standard"/>
        <w:jc w:val="both"/>
        <w:rPr>
          <w:rFonts w:ascii="Arial" w:hAnsi="Arial" w:cs="Arial"/>
          <w:lang w:val="es-MX"/>
        </w:rPr>
      </w:pPr>
    </w:p>
    <w:p w:rsidR="00D65BF5" w:rsidRDefault="00D65BF5" w:rsidP="00D65BF5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Define:música</w:t>
      </w: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  <w:r w:rsidRPr="00D65BF5">
        <w:drawing>
          <wp:anchor distT="0" distB="0" distL="114300" distR="114300" simplePos="0" relativeHeight="251667456" behindDoc="0" locked="0" layoutInCell="1" allowOverlap="1" wp14:anchorId="54BE34FE">
            <wp:simplePos x="0" y="0"/>
            <wp:positionH relativeFrom="margin">
              <wp:posOffset>1026160</wp:posOffset>
            </wp:positionH>
            <wp:positionV relativeFrom="paragraph">
              <wp:posOffset>162560</wp:posOffset>
            </wp:positionV>
            <wp:extent cx="4146550" cy="1822450"/>
            <wp:effectExtent l="0" t="0" r="6350" b="63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36" r="346" b="8370"/>
                    <a:stretch/>
                  </pic:blipFill>
                  <pic:spPr bwMode="auto">
                    <a:xfrm>
                      <a:off x="0" y="0"/>
                      <a:ext cx="414655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CF5BA0">
        <w:rPr>
          <w:rFonts w:ascii="Arial" w:hAnsi="Arial" w:cs="Arial"/>
          <w:lang w:val="es-MX"/>
        </w:rPr>
        <w:t>site:unam.mx ~voleibol 2005..2010</w:t>
      </w: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  <w:r w:rsidRPr="00CF5BA0">
        <w:drawing>
          <wp:anchor distT="0" distB="0" distL="114300" distR="114300" simplePos="0" relativeHeight="251668480" behindDoc="0" locked="0" layoutInCell="1" allowOverlap="1" wp14:anchorId="5812F39E">
            <wp:simplePos x="0" y="0"/>
            <wp:positionH relativeFrom="margin">
              <wp:posOffset>854710</wp:posOffset>
            </wp:positionH>
            <wp:positionV relativeFrom="paragraph">
              <wp:posOffset>5080</wp:posOffset>
            </wp:positionV>
            <wp:extent cx="4540250" cy="20193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" t="14340" r="-1132" b="5660"/>
                    <a:stretch/>
                  </pic:blipFill>
                  <pic:spPr bwMode="auto">
                    <a:xfrm>
                      <a:off x="0" y="0"/>
                      <a:ext cx="454025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BA0" w:rsidRDefault="00CF5BA0" w:rsidP="00CF5BA0">
      <w:pPr>
        <w:pStyle w:val="Standard"/>
        <w:jc w:val="both"/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CF5BA0">
        <w:rPr>
          <w:rFonts w:ascii="Arial" w:hAnsi="Arial" w:cs="Arial"/>
          <w:lang w:val="es-MX"/>
        </w:rPr>
        <w:t>intitle:"programacion en c" intext:ingenieria filetype:pdf</w:t>
      </w: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  <w:r w:rsidRPr="00CF5BA0">
        <w:drawing>
          <wp:anchor distT="0" distB="0" distL="114300" distR="114300" simplePos="0" relativeHeight="251669504" behindDoc="0" locked="0" layoutInCell="1" allowOverlap="1" wp14:anchorId="01C1ECFE">
            <wp:simplePos x="0" y="0"/>
            <wp:positionH relativeFrom="column">
              <wp:posOffset>1242060</wp:posOffset>
            </wp:positionH>
            <wp:positionV relativeFrom="paragraph">
              <wp:posOffset>7620</wp:posOffset>
            </wp:positionV>
            <wp:extent cx="3495986" cy="1765300"/>
            <wp:effectExtent l="0" t="0" r="9525" b="63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65" r="29236" b="21184"/>
                    <a:stretch/>
                  </pic:blipFill>
                  <pic:spPr bwMode="auto">
                    <a:xfrm>
                      <a:off x="0" y="0"/>
                      <a:ext cx="3495986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E7605B" w:rsidRDefault="00E7605B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</w:p>
    <w:p w:rsidR="00E7605B" w:rsidRDefault="00E7605B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</w:p>
    <w:p w:rsidR="00E7605B" w:rsidRDefault="00E7605B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</w:p>
    <w:p w:rsidR="00E7605B" w:rsidRDefault="00E7605B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</w:p>
    <w:p w:rsidR="00E7605B" w:rsidRDefault="00E7605B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</w:p>
    <w:p w:rsidR="00E7605B" w:rsidRDefault="00E7605B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</w:p>
    <w:p w:rsidR="00E7605B" w:rsidRDefault="00E7605B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</w:p>
    <w:p w:rsidR="00E7605B" w:rsidRDefault="00E7605B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</w:p>
    <w:p w:rsidR="00E7605B" w:rsidRDefault="00E7605B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</w:p>
    <w:p w:rsidR="00E7605B" w:rsidRDefault="00E7605B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</w:p>
    <w:p w:rsidR="00E7605B" w:rsidRDefault="00E7605B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</w:p>
    <w:p w:rsidR="00CF5BA0" w:rsidRPr="00CF5BA0" w:rsidRDefault="00CF5BA0" w:rsidP="00CF5BA0">
      <w:pPr>
        <w:pStyle w:val="Standard"/>
        <w:jc w:val="both"/>
        <w:rPr>
          <w:rFonts w:ascii="Arial" w:hAnsi="Arial" w:cs="Arial"/>
          <w:b/>
          <w:bCs/>
          <w:color w:val="4472C4" w:themeColor="accent1"/>
          <w:lang w:val="es-MX"/>
        </w:rPr>
      </w:pPr>
      <w:r w:rsidRPr="00CF5BA0">
        <w:rPr>
          <w:rFonts w:ascii="Arial" w:hAnsi="Arial" w:cs="Arial"/>
          <w:b/>
          <w:bCs/>
          <w:color w:val="4472C4" w:themeColor="accent1"/>
          <w:lang w:val="es-MX"/>
        </w:rPr>
        <w:t>Calculadora.</w:t>
      </w: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E7605B" w:rsidP="00E7605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Cuando colocamos una operación, Google nos devuelve el resultado como si fuera una calculadora.</w:t>
      </w:r>
    </w:p>
    <w:p w:rsidR="00E7605B" w:rsidRDefault="00E7605B" w:rsidP="00E7605B">
      <w:pPr>
        <w:pStyle w:val="Standard"/>
        <w:ind w:left="720"/>
        <w:jc w:val="both"/>
        <w:rPr>
          <w:rFonts w:ascii="Arial" w:hAnsi="Arial" w:cs="Arial"/>
          <w:lang w:val="es-MX"/>
        </w:rPr>
      </w:pPr>
    </w:p>
    <w:p w:rsidR="00CF5BA0" w:rsidRDefault="00E7605B" w:rsidP="00E7605B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E7605B">
        <w:rPr>
          <w:rFonts w:ascii="Arial" w:hAnsi="Arial" w:cs="Arial"/>
          <w:lang w:val="es-MX"/>
        </w:rPr>
        <w:t>105/6 +(sqrt(5))^6=</w:t>
      </w:r>
      <w:r w:rsidR="003B6429">
        <w:rPr>
          <w:rFonts w:ascii="Arial" w:hAnsi="Arial" w:cs="Arial"/>
          <w:lang w:val="es-MX"/>
        </w:rPr>
        <w:t>142.5</w:t>
      </w: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</w:pPr>
      <w:r w:rsidRPr="003B6429">
        <w:drawing>
          <wp:anchor distT="0" distB="0" distL="114300" distR="114300" simplePos="0" relativeHeight="251670528" behindDoc="0" locked="0" layoutInCell="1" allowOverlap="1" wp14:anchorId="3077166B">
            <wp:simplePos x="0" y="0"/>
            <wp:positionH relativeFrom="page">
              <wp:align>center</wp:align>
            </wp:positionH>
            <wp:positionV relativeFrom="paragraph">
              <wp:posOffset>72390</wp:posOffset>
            </wp:positionV>
            <wp:extent cx="2912392" cy="1727200"/>
            <wp:effectExtent l="0" t="0" r="2540" b="63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" t="12855" r="32091" b="15694"/>
                    <a:stretch/>
                  </pic:blipFill>
                  <pic:spPr bwMode="auto">
                    <a:xfrm>
                      <a:off x="0" y="0"/>
                      <a:ext cx="2912392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6429" w:rsidRDefault="003B6429" w:rsidP="00CF5BA0">
      <w:pPr>
        <w:pStyle w:val="Standard"/>
        <w:jc w:val="both"/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7D64CB" w:rsidP="003B6429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7D64CB">
        <w:rPr>
          <w:rFonts w:ascii="Arial" w:hAnsi="Arial" w:cs="Arial"/>
          <w:lang w:val="es-MX"/>
        </w:rPr>
        <w:t>cos(1) + tan(2)</w:t>
      </w: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  <w:r w:rsidRPr="003B6429">
        <w:drawing>
          <wp:anchor distT="0" distB="0" distL="114300" distR="114300" simplePos="0" relativeHeight="251671552" behindDoc="0" locked="0" layoutInCell="1" allowOverlap="1" wp14:anchorId="02A2185B">
            <wp:simplePos x="0" y="0"/>
            <wp:positionH relativeFrom="page">
              <wp:align>center</wp:align>
            </wp:positionH>
            <wp:positionV relativeFrom="paragraph">
              <wp:posOffset>178035</wp:posOffset>
            </wp:positionV>
            <wp:extent cx="2518154" cy="156845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" t="12408" r="36134" b="18231"/>
                    <a:stretch/>
                  </pic:blipFill>
                  <pic:spPr bwMode="auto">
                    <a:xfrm>
                      <a:off x="0" y="0"/>
                      <a:ext cx="2518154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64CB" w:rsidRDefault="007D64CB" w:rsidP="00CF5BA0">
      <w:pPr>
        <w:pStyle w:val="Standard"/>
        <w:jc w:val="both"/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Pr="007D64CB" w:rsidRDefault="007D64CB" w:rsidP="00CF5BA0">
      <w:pPr>
        <w:pStyle w:val="Standard"/>
        <w:jc w:val="both"/>
        <w:rPr>
          <w:rFonts w:ascii="Arial" w:hAnsi="Arial" w:cs="Arial"/>
          <w:color w:val="4472C4" w:themeColor="accent1"/>
          <w:lang w:val="es-MX"/>
        </w:rPr>
      </w:pPr>
      <w:r w:rsidRPr="007D64CB">
        <w:rPr>
          <w:rFonts w:ascii="Arial" w:hAnsi="Arial" w:cs="Arial"/>
          <w:color w:val="4472C4" w:themeColor="accent1"/>
          <w:lang w:val="es-MX"/>
        </w:rPr>
        <w:t>Convertidor de unidades:</w:t>
      </w: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7D64CB" w:rsidRDefault="007D64CB" w:rsidP="007D64CB">
      <w:pPr>
        <w:pStyle w:val="Standard"/>
        <w:jc w:val="both"/>
        <w:rPr>
          <w:rFonts w:ascii="Arial" w:hAnsi="Arial" w:cs="Arial"/>
          <w:lang w:val="es-MX"/>
        </w:rPr>
      </w:pPr>
      <w:r w:rsidRPr="007D64CB">
        <w:rPr>
          <w:rFonts w:ascii="Arial" w:hAnsi="Arial" w:cs="Arial"/>
          <w:lang w:val="es-MX"/>
        </w:rPr>
        <w:t>El buscador de Google también se puede utilizar para obtener la equivalencia entre dos</w:t>
      </w:r>
    </w:p>
    <w:p w:rsidR="007D64CB" w:rsidRDefault="007D64CB" w:rsidP="007D64CB">
      <w:pPr>
        <w:pStyle w:val="Standard"/>
        <w:jc w:val="both"/>
        <w:rPr>
          <w:rFonts w:ascii="Arial" w:hAnsi="Arial" w:cs="Arial"/>
          <w:lang w:val="es-MX"/>
        </w:rPr>
      </w:pPr>
      <w:r w:rsidRPr="007D64CB">
        <w:rPr>
          <w:rFonts w:ascii="Arial" w:hAnsi="Arial" w:cs="Arial"/>
          <w:lang w:val="es-MX"/>
        </w:rPr>
        <w:t>sistemas de unidades.</w:t>
      </w:r>
    </w:p>
    <w:p w:rsidR="007D64CB" w:rsidRDefault="007D64CB" w:rsidP="007D64CB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7D64CB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7D64CB">
        <w:rPr>
          <w:rFonts w:ascii="Arial" w:hAnsi="Arial" w:cs="Arial"/>
          <w:lang w:val="es-MX"/>
        </w:rPr>
        <w:t>400 grados fahrenheit a grados centígrados</w:t>
      </w: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  <w:r w:rsidRPr="007D64CB">
        <w:drawing>
          <wp:anchor distT="0" distB="0" distL="114300" distR="114300" simplePos="0" relativeHeight="251672576" behindDoc="0" locked="0" layoutInCell="1" allowOverlap="1" wp14:anchorId="65D2824B">
            <wp:simplePos x="0" y="0"/>
            <wp:positionH relativeFrom="column">
              <wp:posOffset>784860</wp:posOffset>
            </wp:positionH>
            <wp:positionV relativeFrom="paragraph">
              <wp:posOffset>72390</wp:posOffset>
            </wp:positionV>
            <wp:extent cx="3985986" cy="1651000"/>
            <wp:effectExtent l="0" t="0" r="0" b="635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0" r="35247" b="38330"/>
                    <a:stretch/>
                  </pic:blipFill>
                  <pic:spPr bwMode="auto">
                    <a:xfrm>
                      <a:off x="0" y="0"/>
                      <a:ext cx="3985986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64CB" w:rsidRDefault="007D64CB" w:rsidP="00CF5BA0">
      <w:pPr>
        <w:pStyle w:val="Standard"/>
        <w:jc w:val="both"/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7D64CB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7D64CB">
        <w:rPr>
          <w:rFonts w:ascii="Arial" w:hAnsi="Arial" w:cs="Arial"/>
          <w:lang w:val="es-MX"/>
        </w:rPr>
        <w:t>10000 dolares a pesos mexicanos</w:t>
      </w:r>
    </w:p>
    <w:p w:rsidR="007D64CB" w:rsidRDefault="007D64CB" w:rsidP="007D64CB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7D64CB">
      <w:pPr>
        <w:pStyle w:val="Standard"/>
        <w:jc w:val="both"/>
        <w:rPr>
          <w:rFonts w:ascii="Arial" w:hAnsi="Arial" w:cs="Arial"/>
          <w:lang w:val="es-MX"/>
        </w:rPr>
      </w:pPr>
      <w:r w:rsidRPr="007D64CB">
        <w:drawing>
          <wp:anchor distT="0" distB="0" distL="114300" distR="114300" simplePos="0" relativeHeight="251673600" behindDoc="0" locked="0" layoutInCell="1" allowOverlap="1" wp14:anchorId="6C12C083">
            <wp:simplePos x="0" y="0"/>
            <wp:positionH relativeFrom="margin">
              <wp:posOffset>1337310</wp:posOffset>
            </wp:positionH>
            <wp:positionV relativeFrom="paragraph">
              <wp:posOffset>62230</wp:posOffset>
            </wp:positionV>
            <wp:extent cx="3171913" cy="1727200"/>
            <wp:effectExtent l="0" t="0" r="9525" b="635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4205" r="34605" b="22463"/>
                    <a:stretch/>
                  </pic:blipFill>
                  <pic:spPr bwMode="auto">
                    <a:xfrm>
                      <a:off x="0" y="0"/>
                      <a:ext cx="3171913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64CB" w:rsidRDefault="007D64CB" w:rsidP="00CF5BA0">
      <w:pPr>
        <w:pStyle w:val="Standard"/>
        <w:jc w:val="both"/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8C25AF" w:rsidP="00CF5BA0">
      <w:pPr>
        <w:pStyle w:val="Standard"/>
        <w:jc w:val="both"/>
        <w:rPr>
          <w:rFonts w:ascii="Arial" w:hAnsi="Arial" w:cs="Arial"/>
          <w:color w:val="1F3864" w:themeColor="accent1" w:themeShade="80"/>
          <w:lang w:val="es-MX"/>
        </w:rPr>
      </w:pPr>
      <w:r w:rsidRPr="008C25AF">
        <w:rPr>
          <w:rFonts w:ascii="Arial" w:hAnsi="Arial" w:cs="Arial"/>
          <w:color w:val="1F3864" w:themeColor="accent1" w:themeShade="80"/>
          <w:lang w:val="es-MX"/>
        </w:rPr>
        <w:t>Gráficas en 2D</w:t>
      </w:r>
    </w:p>
    <w:p w:rsidR="008C25AF" w:rsidRPr="008C25AF" w:rsidRDefault="008C25AF" w:rsidP="008C25AF">
      <w:pPr>
        <w:pStyle w:val="Standard"/>
        <w:jc w:val="both"/>
        <w:rPr>
          <w:rFonts w:ascii="Arial" w:hAnsi="Arial" w:cs="Arial"/>
          <w:color w:val="1F3864" w:themeColor="accent1" w:themeShade="80"/>
          <w:lang w:val="es-MX"/>
        </w:rPr>
      </w:pPr>
      <w:r w:rsidRPr="008C25AF">
        <w:rPr>
          <w:rFonts w:ascii="Arial" w:hAnsi="Arial" w:cs="Arial"/>
          <w:color w:val="1F3864" w:themeColor="accent1" w:themeShade="80"/>
          <w:lang w:val="es-MX"/>
        </w:rPr>
        <w:t>Es posible graficar funciones, para ello simplemente se debe insertar ésta en la barra de</w:t>
      </w:r>
    </w:p>
    <w:p w:rsidR="008C25AF" w:rsidRPr="008C25AF" w:rsidRDefault="008C25AF" w:rsidP="008C25AF">
      <w:pPr>
        <w:pStyle w:val="Standard"/>
        <w:jc w:val="both"/>
        <w:rPr>
          <w:rFonts w:ascii="Arial" w:hAnsi="Arial" w:cs="Arial"/>
          <w:color w:val="1F3864" w:themeColor="accent1" w:themeShade="80"/>
          <w:lang w:val="es-MX"/>
        </w:rPr>
      </w:pPr>
      <w:r w:rsidRPr="008C25AF">
        <w:rPr>
          <w:rFonts w:ascii="Arial" w:hAnsi="Arial" w:cs="Arial"/>
          <w:color w:val="1F3864" w:themeColor="accent1" w:themeShade="80"/>
          <w:lang w:val="es-MX"/>
        </w:rPr>
        <w:t>búsqueda. También se puede asignar el intervalo de la función que se desea graficar.</w:t>
      </w:r>
    </w:p>
    <w:p w:rsidR="008C25AF" w:rsidRDefault="008C25AF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8C25AF" w:rsidP="008C25AF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8C25AF">
        <w:rPr>
          <w:rFonts w:ascii="Arial" w:hAnsi="Arial" w:cs="Arial"/>
          <w:lang w:val="es-MX"/>
        </w:rPr>
        <w:t>cos(x) from -2 to 10</w:t>
      </w:r>
    </w:p>
    <w:p w:rsidR="007D64CB" w:rsidRDefault="008C25AF" w:rsidP="00CF5BA0">
      <w:pPr>
        <w:pStyle w:val="Standard"/>
        <w:jc w:val="both"/>
        <w:rPr>
          <w:rFonts w:ascii="Arial" w:hAnsi="Arial" w:cs="Arial"/>
          <w:lang w:val="es-MX"/>
        </w:rPr>
      </w:pPr>
      <w:r w:rsidRPr="008C25AF">
        <w:drawing>
          <wp:anchor distT="0" distB="0" distL="114300" distR="114300" simplePos="0" relativeHeight="251674624" behindDoc="0" locked="0" layoutInCell="1" allowOverlap="1" wp14:anchorId="7CDF7FCA">
            <wp:simplePos x="0" y="0"/>
            <wp:positionH relativeFrom="margin">
              <wp:posOffset>1394460</wp:posOffset>
            </wp:positionH>
            <wp:positionV relativeFrom="paragraph">
              <wp:posOffset>124460</wp:posOffset>
            </wp:positionV>
            <wp:extent cx="2578100" cy="1796636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 t="11020" r="36798" b="11524"/>
                    <a:stretch/>
                  </pic:blipFill>
                  <pic:spPr bwMode="auto">
                    <a:xfrm>
                      <a:off x="0" y="0"/>
                      <a:ext cx="2578100" cy="179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8C25AF" w:rsidRDefault="008C25AF" w:rsidP="00CF5BA0">
      <w:pPr>
        <w:pStyle w:val="Standard"/>
        <w:jc w:val="both"/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8C25AF" w:rsidRDefault="008C25AF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8C25AF" w:rsidRPr="008C25AF" w:rsidRDefault="008C25AF" w:rsidP="00CF5BA0">
      <w:pPr>
        <w:pStyle w:val="Standard"/>
        <w:jc w:val="both"/>
        <w:rPr>
          <w:rFonts w:ascii="Arial" w:hAnsi="Arial" w:cs="Arial"/>
          <w:color w:val="1F3864" w:themeColor="accent1" w:themeShade="80"/>
          <w:lang w:val="es-MX"/>
        </w:rPr>
      </w:pPr>
      <w:r w:rsidRPr="008C25AF">
        <w:rPr>
          <w:rFonts w:ascii="Arial" w:hAnsi="Arial" w:cs="Arial"/>
          <w:color w:val="1F3864" w:themeColor="accent1" w:themeShade="80"/>
          <w:lang w:val="es-MX"/>
        </w:rPr>
        <w:t>Google académico</w:t>
      </w:r>
    </w:p>
    <w:p w:rsidR="008C25AF" w:rsidRDefault="008C25AF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8C25AF" w:rsidRDefault="008C25AF" w:rsidP="00CF5BA0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Es </w:t>
      </w:r>
      <w:r w:rsidR="00096500">
        <w:rPr>
          <w:rFonts w:ascii="Arial" w:hAnsi="Arial" w:cs="Arial"/>
          <w:lang w:val="es-MX"/>
        </w:rPr>
        <w:t>parte del navegador</w:t>
      </w:r>
      <w:r>
        <w:rPr>
          <w:rFonts w:ascii="Arial" w:hAnsi="Arial" w:cs="Arial"/>
          <w:lang w:val="es-MX"/>
        </w:rPr>
        <w:t xml:space="preserve"> de Google y nos sirve</w:t>
      </w:r>
      <w:r w:rsidR="00096500">
        <w:rPr>
          <w:rFonts w:ascii="Arial" w:hAnsi="Arial" w:cs="Arial"/>
          <w:lang w:val="es-MX"/>
        </w:rPr>
        <w:t xml:space="preserve"> para investigar todo tipo de artículos académicos como revistas especializadas, científicas o investigaciones.</w:t>
      </w: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096500" w:rsidRPr="00096500" w:rsidRDefault="00096500" w:rsidP="00096500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 w:rsidRPr="00096500">
        <w:rPr>
          <w:rFonts w:ascii="Arial" w:hAnsi="Arial" w:cs="Arial"/>
          <w:lang w:val="es-MX"/>
        </w:rPr>
        <w:t>La siguiente búsqueda encuentra referencias del algoritmo de ordenamiento Quicksort</w:t>
      </w:r>
    </w:p>
    <w:p w:rsidR="007D64CB" w:rsidRDefault="00096500" w:rsidP="00096500">
      <w:pPr>
        <w:pStyle w:val="Standard"/>
        <w:ind w:left="720"/>
        <w:jc w:val="both"/>
        <w:rPr>
          <w:rFonts w:ascii="Arial" w:hAnsi="Arial" w:cs="Arial"/>
          <w:lang w:val="es-MX"/>
        </w:rPr>
      </w:pPr>
      <w:r w:rsidRPr="00096500">
        <w:rPr>
          <w:rFonts w:ascii="Arial" w:hAnsi="Arial" w:cs="Arial"/>
          <w:lang w:val="es-MX"/>
        </w:rPr>
        <w:t>creado por Hoare:</w:t>
      </w:r>
    </w:p>
    <w:p w:rsidR="00096500" w:rsidRDefault="00096500" w:rsidP="00096500">
      <w:pPr>
        <w:pStyle w:val="Standard"/>
        <w:ind w:left="720"/>
        <w:jc w:val="both"/>
        <w:rPr>
          <w:rFonts w:ascii="Arial" w:hAnsi="Arial" w:cs="Arial"/>
          <w:lang w:val="es-MX"/>
        </w:rPr>
      </w:pPr>
    </w:p>
    <w:p w:rsidR="009964CC" w:rsidRPr="009964CC" w:rsidRDefault="009964CC" w:rsidP="009964CC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9964CC" w:rsidRDefault="009964CC" w:rsidP="009964CC">
      <w:pPr>
        <w:pStyle w:val="Standard"/>
        <w:jc w:val="both"/>
        <w:rPr>
          <w:rFonts w:ascii="Arial" w:hAnsi="Arial" w:cs="Arial"/>
        </w:rPr>
      </w:pPr>
      <w:r w:rsidRPr="009964CC">
        <w:rPr>
          <w:rFonts w:ascii="Arial" w:hAnsi="Arial" w:cs="Arial"/>
        </w:rPr>
        <w:t>author:Hoare "quicksort"</w:t>
      </w:r>
    </w:p>
    <w:p w:rsidR="00096500" w:rsidRDefault="00096500" w:rsidP="00CF5BA0">
      <w:pPr>
        <w:pStyle w:val="Standard"/>
        <w:jc w:val="both"/>
      </w:pPr>
    </w:p>
    <w:p w:rsidR="007D64CB" w:rsidRPr="009964CC" w:rsidRDefault="00096500" w:rsidP="00CF5BA0">
      <w:pPr>
        <w:pStyle w:val="Standard"/>
        <w:jc w:val="both"/>
        <w:rPr>
          <w:rFonts w:ascii="Arial" w:hAnsi="Arial" w:cs="Arial"/>
        </w:rPr>
      </w:pPr>
      <w:r w:rsidRPr="00096500">
        <w:drawing>
          <wp:anchor distT="0" distB="0" distL="114300" distR="114300" simplePos="0" relativeHeight="251675648" behindDoc="0" locked="0" layoutInCell="1" allowOverlap="1" wp14:anchorId="58D6FBDD">
            <wp:simplePos x="0" y="0"/>
            <wp:positionH relativeFrom="column">
              <wp:posOffset>917547</wp:posOffset>
            </wp:positionH>
            <wp:positionV relativeFrom="paragraph">
              <wp:posOffset>3810</wp:posOffset>
            </wp:positionV>
            <wp:extent cx="4026563" cy="1860550"/>
            <wp:effectExtent l="0" t="0" r="0" b="635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5" r="4762" b="6833"/>
                    <a:stretch/>
                  </pic:blipFill>
                  <pic:spPr bwMode="auto">
                    <a:xfrm>
                      <a:off x="0" y="0"/>
                      <a:ext cx="4027543" cy="186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</w:rPr>
      </w:pPr>
    </w:p>
    <w:p w:rsidR="007D64CB" w:rsidRPr="00FD26FB" w:rsidRDefault="009964CC" w:rsidP="00CF5BA0">
      <w:pPr>
        <w:pStyle w:val="Standard"/>
        <w:jc w:val="both"/>
        <w:rPr>
          <w:rFonts w:ascii="Arial" w:hAnsi="Arial" w:cs="Arial"/>
          <w:color w:val="222A35" w:themeColor="text2" w:themeShade="80"/>
          <w:lang w:val="es-MX"/>
        </w:rPr>
      </w:pPr>
      <w:r w:rsidRPr="00FD26FB">
        <w:rPr>
          <w:rFonts w:ascii="Arial" w:hAnsi="Arial" w:cs="Arial"/>
          <w:color w:val="222A35" w:themeColor="text2" w:themeShade="80"/>
          <w:lang w:val="es-MX"/>
        </w:rPr>
        <w:t>Google Imágenes.</w:t>
      </w:r>
    </w:p>
    <w:p w:rsidR="009964CC" w:rsidRPr="009964CC" w:rsidRDefault="009964CC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9964CC" w:rsidRPr="009964CC" w:rsidRDefault="009964CC" w:rsidP="00CF5BA0">
      <w:pPr>
        <w:pStyle w:val="Standard"/>
        <w:jc w:val="both"/>
        <w:rPr>
          <w:rFonts w:ascii="Arial" w:hAnsi="Arial" w:cs="Arial"/>
          <w:lang w:val="es-MX"/>
        </w:rPr>
      </w:pPr>
      <w:r w:rsidRPr="009964CC">
        <w:rPr>
          <w:rFonts w:ascii="Arial" w:hAnsi="Arial" w:cs="Arial"/>
          <w:lang w:val="es-MX"/>
        </w:rPr>
        <w:t>Será parte de</w:t>
      </w:r>
      <w:r>
        <w:rPr>
          <w:rFonts w:ascii="Arial" w:hAnsi="Arial" w:cs="Arial"/>
          <w:lang w:val="es-MX"/>
        </w:rPr>
        <w:t xml:space="preserve"> los ejercicios de tarea. </w:t>
      </w: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FD26FB" w:rsidRPr="009964CC" w:rsidRDefault="00FD26F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CF316A" w:rsidRDefault="00CF316A" w:rsidP="00CF5BA0">
      <w:pPr>
        <w:pStyle w:val="Standard"/>
        <w:jc w:val="both"/>
        <w:rPr>
          <w:rFonts w:ascii="Arial" w:hAnsi="Arial" w:cs="Arial"/>
          <w:b/>
          <w:bCs/>
          <w:i/>
          <w:iCs/>
          <w:lang w:val="es-MX"/>
        </w:rPr>
      </w:pPr>
      <w:r w:rsidRPr="00CF316A">
        <w:rPr>
          <w:rFonts w:ascii="Arial" w:hAnsi="Arial" w:cs="Arial"/>
          <w:b/>
          <w:bCs/>
          <w:i/>
          <w:iCs/>
          <w:lang w:val="es-MX"/>
        </w:rPr>
        <w:t>EJERCICIOS DE TAREA.</w:t>
      </w:r>
    </w:p>
    <w:p w:rsidR="00CF316A" w:rsidRDefault="00CF316A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23F3C" w:rsidRPr="00C23F3C" w:rsidRDefault="00C23F3C" w:rsidP="00C23F3C">
      <w:pPr>
        <w:rPr>
          <w:rFonts w:ascii="Arial" w:hAnsi="Arial" w:cs="Arial"/>
          <w:lang w:val="es-MX"/>
        </w:rPr>
      </w:pPr>
      <w:r w:rsidRPr="00C23F3C">
        <w:rPr>
          <w:rFonts w:ascii="Arial" w:hAnsi="Arial" w:cs="Arial"/>
          <w:lang w:val="es-MX"/>
        </w:rPr>
        <w:t>1.- Carátula</w:t>
      </w:r>
    </w:p>
    <w:p w:rsidR="00C23F3C" w:rsidRDefault="00C23F3C" w:rsidP="00C23F3C">
      <w:pPr>
        <w:rPr>
          <w:rFonts w:ascii="Arial" w:hAnsi="Arial" w:cs="Arial"/>
          <w:lang w:val="es-MX"/>
        </w:rPr>
      </w:pPr>
    </w:p>
    <w:p w:rsidR="007D64CB" w:rsidRDefault="00CF316A" w:rsidP="00C23F3C">
      <w:pPr>
        <w:rPr>
          <w:rFonts w:ascii="Arial" w:hAnsi="Arial" w:cs="Arial"/>
          <w:lang w:val="es-MX"/>
        </w:rPr>
      </w:pPr>
      <w:r w:rsidRPr="00C23F3C">
        <w:rPr>
          <w:rFonts w:ascii="Arial" w:hAnsi="Arial" w:cs="Arial"/>
          <w:lang w:val="es-MX"/>
        </w:rPr>
        <w:t xml:space="preserve">2.- Buscar imágenes empleando tu foto en </w:t>
      </w:r>
      <w:proofErr w:type="spellStart"/>
      <w:r w:rsidRPr="00C23F3C">
        <w:rPr>
          <w:rFonts w:ascii="Arial" w:hAnsi="Arial" w:cs="Arial"/>
          <w:lang w:val="es-MX"/>
        </w:rPr>
        <w:t>google</w:t>
      </w:r>
      <w:proofErr w:type="spellEnd"/>
      <w:r w:rsidRPr="00C23F3C">
        <w:rPr>
          <w:rFonts w:ascii="Arial" w:hAnsi="Arial" w:cs="Arial"/>
          <w:lang w:val="es-MX"/>
        </w:rPr>
        <w:t xml:space="preserve"> e indicar que patrones considera para mostrarte esos resultados</w:t>
      </w:r>
    </w:p>
    <w:p w:rsidR="00C23F3C" w:rsidRDefault="00C23F3C" w:rsidP="00C23F3C">
      <w:pPr>
        <w:rPr>
          <w:rFonts w:ascii="Arial" w:hAnsi="Arial" w:cs="Arial"/>
          <w:lang w:val="es-MX"/>
        </w:rPr>
      </w:pPr>
    </w:p>
    <w:p w:rsidR="00C23F3C" w:rsidRDefault="00446DF8" w:rsidP="00C23F3C">
      <w:pPr>
        <w:rPr>
          <w:rFonts w:ascii="Arial" w:hAnsi="Arial" w:cs="Arial"/>
          <w:lang w:val="es-MX"/>
        </w:rPr>
      </w:pPr>
      <w:r w:rsidRPr="00446DF8">
        <w:drawing>
          <wp:anchor distT="0" distB="0" distL="114300" distR="114300" simplePos="0" relativeHeight="251677696" behindDoc="0" locked="0" layoutInCell="1" allowOverlap="1" wp14:anchorId="392CFA40">
            <wp:simplePos x="0" y="0"/>
            <wp:positionH relativeFrom="margin">
              <wp:posOffset>2747010</wp:posOffset>
            </wp:positionH>
            <wp:positionV relativeFrom="paragraph">
              <wp:posOffset>49530</wp:posOffset>
            </wp:positionV>
            <wp:extent cx="3905250" cy="1765300"/>
            <wp:effectExtent l="0" t="0" r="0" b="635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4398" r="3373" b="7106"/>
                    <a:stretch/>
                  </pic:blipFill>
                  <pic:spPr bwMode="auto">
                    <a:xfrm>
                      <a:off x="0" y="0"/>
                      <a:ext cx="390525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F3C">
        <w:drawing>
          <wp:anchor distT="0" distB="0" distL="114300" distR="114300" simplePos="0" relativeHeight="251676672" behindDoc="0" locked="0" layoutInCell="1" allowOverlap="1" wp14:anchorId="0196C13F">
            <wp:simplePos x="0" y="0"/>
            <wp:positionH relativeFrom="margin">
              <wp:posOffset>-396240</wp:posOffset>
            </wp:positionH>
            <wp:positionV relativeFrom="paragraph">
              <wp:posOffset>74930</wp:posOffset>
            </wp:positionV>
            <wp:extent cx="2851150" cy="1708150"/>
            <wp:effectExtent l="0" t="0" r="6350" b="635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6" r="2788" b="9126"/>
                    <a:stretch/>
                  </pic:blipFill>
                  <pic:spPr bwMode="auto">
                    <a:xfrm>
                      <a:off x="0" y="0"/>
                      <a:ext cx="285115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8" w:rsidRPr="00446DF8" w:rsidRDefault="00446DF8" w:rsidP="00C23F3C">
      <w:pPr>
        <w:rPr>
          <w:lang w:val="es-MX"/>
        </w:rPr>
      </w:pPr>
    </w:p>
    <w:p w:rsidR="00C23F3C" w:rsidRDefault="00C23F3C" w:rsidP="00C23F3C">
      <w:pPr>
        <w:rPr>
          <w:rFonts w:ascii="Arial" w:hAnsi="Arial" w:cs="Arial"/>
          <w:lang w:val="es-MX"/>
        </w:rPr>
      </w:pPr>
    </w:p>
    <w:p w:rsidR="00C23F3C" w:rsidRPr="009964CC" w:rsidRDefault="00C23F3C" w:rsidP="00C23F3C">
      <w:pPr>
        <w:rPr>
          <w:rFonts w:ascii="Arial" w:hAnsi="Arial" w:cs="Arial"/>
          <w:lang w:val="es-MX"/>
        </w:rPr>
      </w:pPr>
    </w:p>
    <w:p w:rsidR="00446DF8" w:rsidRPr="00FD26FB" w:rsidRDefault="00446DF8" w:rsidP="00CF5BA0">
      <w:pPr>
        <w:pStyle w:val="Standard"/>
        <w:jc w:val="both"/>
        <w:rPr>
          <w:lang w:val="es-MX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CF5BA0">
      <w:pPr>
        <w:pStyle w:val="Standard"/>
        <w:jc w:val="both"/>
      </w:pPr>
    </w:p>
    <w:p w:rsidR="007D64CB" w:rsidRDefault="00446DF8" w:rsidP="00CF5BA0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Como pude observar, Google utilizó mis facciones de la cara para buscar personas semejantes a mí. En este caso se basó mucho en que uso </w:t>
      </w:r>
      <w:proofErr w:type="gramStart"/>
      <w:r>
        <w:rPr>
          <w:rFonts w:ascii="Arial" w:hAnsi="Arial" w:cs="Arial"/>
          <w:lang w:val="es-MX"/>
        </w:rPr>
        <w:t>lentes ,</w:t>
      </w:r>
      <w:proofErr w:type="gramEnd"/>
      <w:r>
        <w:rPr>
          <w:rFonts w:ascii="Arial" w:hAnsi="Arial" w:cs="Arial"/>
          <w:lang w:val="es-MX"/>
        </w:rPr>
        <w:t xml:space="preserve"> la forma de mi cara que es un poco vertical y el corte de pelo que traigo que va hacia arriba. Esto lo comprendo ya que Google tiene un reconocimiento facial en su red de internet y es así como se pueden encontrar personas que se asemejan a uno.</w:t>
      </w:r>
    </w:p>
    <w:p w:rsidR="00446DF8" w:rsidRDefault="00446DF8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446DF8" w:rsidRPr="009964CC" w:rsidRDefault="00446DF8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446DF8" w:rsidRDefault="00446DF8" w:rsidP="00446DF8">
      <w:pPr>
        <w:pStyle w:val="Standard"/>
        <w:jc w:val="both"/>
        <w:rPr>
          <w:rFonts w:ascii="Arial" w:hAnsi="Arial" w:cs="Arial"/>
          <w:lang w:val="es-MX"/>
        </w:rPr>
      </w:pPr>
      <w:r w:rsidRPr="00446DF8">
        <w:rPr>
          <w:rFonts w:ascii="Arial" w:hAnsi="Arial" w:cs="Arial"/>
          <w:lang w:val="es-MX"/>
        </w:rPr>
        <w:t xml:space="preserve">5.- Empleando el buscador de </w:t>
      </w:r>
      <w:proofErr w:type="spellStart"/>
      <w:r w:rsidRPr="00446DF8">
        <w:rPr>
          <w:rFonts w:ascii="Arial" w:hAnsi="Arial" w:cs="Arial"/>
          <w:lang w:val="es-MX"/>
        </w:rPr>
        <w:t>google</w:t>
      </w:r>
      <w:proofErr w:type="spellEnd"/>
      <w:r w:rsidRPr="00446DF8">
        <w:rPr>
          <w:rFonts w:ascii="Arial" w:hAnsi="Arial" w:cs="Arial"/>
          <w:lang w:val="es-MX"/>
        </w:rPr>
        <w:t xml:space="preserve"> y haciendo uso de la calculadora, genera un paraboloide</w:t>
      </w:r>
    </w:p>
    <w:p w:rsidR="00FD26FB" w:rsidRDefault="00FD26FB" w:rsidP="00446DF8">
      <w:pPr>
        <w:pStyle w:val="Standard"/>
        <w:jc w:val="both"/>
      </w:pPr>
    </w:p>
    <w:p w:rsidR="00446DF8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  <w:r w:rsidRPr="00FD26FB">
        <w:drawing>
          <wp:anchor distT="0" distB="0" distL="114300" distR="114300" simplePos="0" relativeHeight="251678720" behindDoc="0" locked="0" layoutInCell="1" allowOverlap="1" wp14:anchorId="561317C2">
            <wp:simplePos x="0" y="0"/>
            <wp:positionH relativeFrom="margin">
              <wp:posOffset>1489710</wp:posOffset>
            </wp:positionH>
            <wp:positionV relativeFrom="paragraph">
              <wp:posOffset>6985</wp:posOffset>
            </wp:positionV>
            <wp:extent cx="2692400" cy="2108367"/>
            <wp:effectExtent l="0" t="0" r="0" b="635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12987" r="49222" b="5942"/>
                    <a:stretch/>
                  </pic:blipFill>
                  <pic:spPr bwMode="auto">
                    <a:xfrm>
                      <a:off x="0" y="0"/>
                      <a:ext cx="2693806" cy="210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8" w:rsidRPr="00446DF8" w:rsidRDefault="00446DF8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446DF8" w:rsidRDefault="00446DF8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446DF8" w:rsidRDefault="00446DF8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446DF8" w:rsidRDefault="00446DF8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Como se puede ver, se generó un paraboloide, que en realidad es una parábola en un cubo de 3D, y esto fue posible gracias a la fórmula </w:t>
      </w:r>
      <w:r w:rsidRPr="00FD26FB">
        <w:rPr>
          <w:rFonts w:ascii="Arial" w:hAnsi="Arial" w:cs="Arial"/>
          <w:lang w:val="es-MX"/>
        </w:rPr>
        <w:t>4y + x^2</w:t>
      </w:r>
      <w:r>
        <w:rPr>
          <w:rFonts w:ascii="Arial" w:hAnsi="Arial" w:cs="Arial"/>
          <w:lang w:val="es-MX"/>
        </w:rPr>
        <w:t xml:space="preserve"> que es propia de la </w:t>
      </w:r>
      <w:proofErr w:type="spellStart"/>
      <w:r>
        <w:rPr>
          <w:rFonts w:ascii="Arial" w:hAnsi="Arial" w:cs="Arial"/>
          <w:lang w:val="es-MX"/>
        </w:rPr>
        <w:t>parabola</w:t>
      </w:r>
      <w:proofErr w:type="spellEnd"/>
      <w:r>
        <w:rPr>
          <w:rFonts w:ascii="Arial" w:hAnsi="Arial" w:cs="Arial"/>
          <w:lang w:val="es-MX"/>
        </w:rPr>
        <w:t xml:space="preserve"> en 3D.</w:t>
      </w: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FD26FB" w:rsidRPr="00446DF8" w:rsidRDefault="00FD26FB" w:rsidP="00446DF8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9964CC" w:rsidRDefault="00446DF8" w:rsidP="00446DF8">
      <w:pPr>
        <w:pStyle w:val="Standard"/>
        <w:jc w:val="both"/>
        <w:rPr>
          <w:rFonts w:ascii="Arial" w:hAnsi="Arial" w:cs="Arial"/>
          <w:lang w:val="es-MX"/>
        </w:rPr>
      </w:pPr>
      <w:r w:rsidRPr="00446DF8">
        <w:rPr>
          <w:rFonts w:ascii="Arial" w:hAnsi="Arial" w:cs="Arial"/>
          <w:lang w:val="es-MX"/>
        </w:rPr>
        <w:t xml:space="preserve">6.- Adjuntar la práctica (Word) y en </w:t>
      </w:r>
      <w:r w:rsidR="00FD26FB" w:rsidRPr="00446DF8">
        <w:rPr>
          <w:rFonts w:ascii="Arial" w:hAnsi="Arial" w:cs="Arial"/>
          <w:lang w:val="es-MX"/>
        </w:rPr>
        <w:t>comentarios (</w:t>
      </w:r>
      <w:r w:rsidRPr="00446DF8">
        <w:rPr>
          <w:rFonts w:ascii="Arial" w:hAnsi="Arial" w:cs="Arial"/>
          <w:lang w:val="es-MX"/>
        </w:rPr>
        <w:t xml:space="preserve">de la misma práctica) enviar la liga de </w:t>
      </w:r>
      <w:proofErr w:type="spellStart"/>
      <w:r w:rsidRPr="00446DF8">
        <w:rPr>
          <w:rFonts w:ascii="Arial" w:hAnsi="Arial" w:cs="Arial"/>
          <w:lang w:val="es-MX"/>
        </w:rPr>
        <w:t>github</w:t>
      </w:r>
      <w:proofErr w:type="spellEnd"/>
      <w:r w:rsidRPr="00446DF8">
        <w:rPr>
          <w:rFonts w:ascii="Arial" w:hAnsi="Arial" w:cs="Arial"/>
          <w:lang w:val="es-MX"/>
        </w:rPr>
        <w:t xml:space="preserve"> en donde la </w:t>
      </w:r>
      <w:proofErr w:type="gramStart"/>
      <w:r w:rsidRPr="00446DF8">
        <w:rPr>
          <w:rFonts w:ascii="Arial" w:hAnsi="Arial" w:cs="Arial"/>
          <w:lang w:val="es-MX"/>
        </w:rPr>
        <w:t>subieron(</w:t>
      </w:r>
      <w:proofErr w:type="gramEnd"/>
      <w:r w:rsidRPr="00446DF8">
        <w:rPr>
          <w:rFonts w:ascii="Arial" w:hAnsi="Arial" w:cs="Arial"/>
          <w:lang w:val="es-MX"/>
        </w:rPr>
        <w:t>última actividad de la práctica)</w:t>
      </w: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Pr="009964CC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7D64CB" w:rsidRDefault="007D64CB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903990" w:rsidRPr="009964CC" w:rsidRDefault="0090399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Pr="00903990" w:rsidRDefault="00FD26FB" w:rsidP="00903990">
      <w:pPr>
        <w:pStyle w:val="Standard"/>
        <w:rPr>
          <w:rFonts w:ascii="Arial" w:hAnsi="Arial" w:cs="Arial"/>
          <w:b/>
          <w:bCs/>
          <w:lang w:val="es-MX"/>
        </w:rPr>
      </w:pPr>
      <w:r w:rsidRPr="00903990">
        <w:rPr>
          <w:rFonts w:ascii="Arial" w:hAnsi="Arial" w:cs="Arial"/>
          <w:b/>
          <w:bCs/>
          <w:lang w:val="es-MX"/>
        </w:rPr>
        <w:t>BIBLIOGRAFÍA.</w:t>
      </w:r>
    </w:p>
    <w:p w:rsidR="00903990" w:rsidRDefault="00903990" w:rsidP="00903990">
      <w:pPr>
        <w:pStyle w:val="Standard"/>
        <w:rPr>
          <w:rFonts w:ascii="Arial" w:hAnsi="Arial" w:cs="Arial"/>
          <w:lang w:val="es-MX"/>
        </w:rPr>
      </w:pPr>
    </w:p>
    <w:p w:rsidR="00903990" w:rsidRDefault="00903990" w:rsidP="00903990">
      <w:pPr>
        <w:pStyle w:val="Standard"/>
        <w:rPr>
          <w:rFonts w:ascii="Arial" w:hAnsi="Arial" w:cs="Arial"/>
          <w:lang w:val="es-MX"/>
        </w:rPr>
      </w:pPr>
    </w:p>
    <w:p w:rsidR="00FD26FB" w:rsidRDefault="00D63A08" w:rsidP="00903990">
      <w:pPr>
        <w:pStyle w:val="Standard"/>
        <w:numPr>
          <w:ilvl w:val="0"/>
          <w:numId w:val="5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Google.</w:t>
      </w:r>
      <w:r w:rsidR="00903990">
        <w:rPr>
          <w:rFonts w:ascii="Arial" w:hAnsi="Arial" w:cs="Arial"/>
          <w:lang w:val="es-MX"/>
        </w:rPr>
        <w:t xml:space="preserve"> (2020). Consultado en: </w:t>
      </w:r>
      <w:hyperlink r:id="rId28" w:history="1">
        <w:r w:rsidR="00903990" w:rsidRPr="00D91E07">
          <w:rPr>
            <w:rStyle w:val="Hipervnculo"/>
            <w:rFonts w:ascii="Arial" w:hAnsi="Arial" w:cs="Arial"/>
            <w:lang w:val="es-MX"/>
          </w:rPr>
          <w:t>https://www.google.com.mx/</w:t>
        </w:r>
      </w:hyperlink>
    </w:p>
    <w:p w:rsidR="00903990" w:rsidRDefault="00903990" w:rsidP="00903990">
      <w:pPr>
        <w:pStyle w:val="Standard"/>
        <w:numPr>
          <w:ilvl w:val="0"/>
          <w:numId w:val="5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Google Académico. (2020). Consultado en: </w:t>
      </w:r>
      <w:hyperlink r:id="rId29" w:history="1">
        <w:r w:rsidRPr="00D91E07">
          <w:rPr>
            <w:rStyle w:val="Hipervnculo"/>
            <w:rFonts w:ascii="Arial" w:hAnsi="Arial" w:cs="Arial"/>
            <w:lang w:val="es-MX"/>
          </w:rPr>
          <w:t>http://scholar.google.es/</w:t>
        </w:r>
      </w:hyperlink>
      <w:r>
        <w:rPr>
          <w:rFonts w:ascii="Arial" w:hAnsi="Arial" w:cs="Arial"/>
          <w:lang w:val="es-MX"/>
        </w:rPr>
        <w:t xml:space="preserve"> </w:t>
      </w:r>
    </w:p>
    <w:p w:rsidR="00903990" w:rsidRDefault="00903990" w:rsidP="00903990">
      <w:pPr>
        <w:pStyle w:val="Standard"/>
        <w:numPr>
          <w:ilvl w:val="0"/>
          <w:numId w:val="5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Google </w:t>
      </w:r>
      <w:proofErr w:type="spellStart"/>
      <w:r>
        <w:rPr>
          <w:rFonts w:ascii="Arial" w:hAnsi="Arial" w:cs="Arial"/>
          <w:lang w:val="es-MX"/>
        </w:rPr>
        <w:t>Maps</w:t>
      </w:r>
      <w:proofErr w:type="spellEnd"/>
      <w:r>
        <w:rPr>
          <w:rFonts w:ascii="Arial" w:hAnsi="Arial" w:cs="Arial"/>
          <w:lang w:val="es-MX"/>
        </w:rPr>
        <w:t xml:space="preserve">. (2020). Consultado en: </w:t>
      </w:r>
      <w:hyperlink r:id="rId30" w:history="1">
        <w:r w:rsidRPr="00D91E07">
          <w:rPr>
            <w:rStyle w:val="Hipervnculo"/>
            <w:rFonts w:ascii="Arial" w:hAnsi="Arial" w:cs="Arial"/>
            <w:lang w:val="es-MX"/>
          </w:rPr>
          <w:t>https://maps.google.com/</w:t>
        </w:r>
      </w:hyperlink>
    </w:p>
    <w:p w:rsidR="00903990" w:rsidRDefault="00903990" w:rsidP="00903990">
      <w:pPr>
        <w:pStyle w:val="Standard"/>
        <w:numPr>
          <w:ilvl w:val="0"/>
          <w:numId w:val="5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Formularios de Google. (2020). Consultado en: </w:t>
      </w:r>
      <w:hyperlink r:id="rId31" w:history="1">
        <w:r w:rsidRPr="00D91E07">
          <w:rPr>
            <w:rStyle w:val="Hipervnculo"/>
            <w:rFonts w:ascii="Arial" w:hAnsi="Arial" w:cs="Arial"/>
            <w:lang w:val="es-MX"/>
          </w:rPr>
          <w:t>https://www.google.com/intl/es_mx/forms/about/</w:t>
        </w:r>
      </w:hyperlink>
      <w:r>
        <w:rPr>
          <w:rFonts w:ascii="Arial" w:hAnsi="Arial" w:cs="Arial"/>
          <w:lang w:val="es-MX"/>
        </w:rPr>
        <w:t xml:space="preserve"> </w:t>
      </w:r>
    </w:p>
    <w:p w:rsidR="00903990" w:rsidRPr="009964CC" w:rsidRDefault="00CD0885" w:rsidP="00903990">
      <w:pPr>
        <w:pStyle w:val="Standard"/>
        <w:numPr>
          <w:ilvl w:val="0"/>
          <w:numId w:val="5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Microsoft. (2020). OneNote. Consultado en: </w:t>
      </w:r>
      <w:hyperlink r:id="rId32" w:history="1">
        <w:r w:rsidRPr="00D91E07">
          <w:rPr>
            <w:rStyle w:val="Hipervnculo"/>
            <w:rFonts w:ascii="Arial" w:hAnsi="Arial" w:cs="Arial"/>
            <w:lang w:val="es-MX"/>
          </w:rPr>
          <w:t>https://www.onenote.com</w:t>
        </w:r>
      </w:hyperlink>
      <w:r>
        <w:rPr>
          <w:rFonts w:ascii="Arial" w:hAnsi="Arial" w:cs="Arial"/>
          <w:lang w:val="es-MX"/>
        </w:rPr>
        <w:t xml:space="preserve"> </w:t>
      </w:r>
      <w:bookmarkStart w:id="0" w:name="_GoBack"/>
      <w:bookmarkEnd w:id="0"/>
      <w:r w:rsidRPr="009964CC">
        <w:rPr>
          <w:rFonts w:ascii="Arial" w:hAnsi="Arial" w:cs="Arial"/>
          <w:lang w:val="es-MX"/>
        </w:rPr>
        <w:t xml:space="preserve"> </w:t>
      </w:r>
    </w:p>
    <w:p w:rsidR="00CF5BA0" w:rsidRPr="009964CC" w:rsidRDefault="00CF5BA0" w:rsidP="00903990">
      <w:pPr>
        <w:pStyle w:val="Standard"/>
        <w:rPr>
          <w:rFonts w:ascii="Arial" w:hAnsi="Arial" w:cs="Arial"/>
          <w:lang w:val="es-MX"/>
        </w:rPr>
      </w:pPr>
    </w:p>
    <w:p w:rsidR="00CF5BA0" w:rsidRPr="009964CC" w:rsidRDefault="00CF5BA0" w:rsidP="00903990">
      <w:pPr>
        <w:pStyle w:val="Standard"/>
        <w:rPr>
          <w:rFonts w:ascii="Arial" w:hAnsi="Arial" w:cs="Arial"/>
          <w:lang w:val="es-MX"/>
        </w:rPr>
      </w:pPr>
    </w:p>
    <w:p w:rsidR="00CF5BA0" w:rsidRPr="009964CC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Pr="009964CC" w:rsidRDefault="00CF5BA0" w:rsidP="00CF5BA0">
      <w:pPr>
        <w:pStyle w:val="Standard"/>
        <w:jc w:val="both"/>
        <w:rPr>
          <w:rFonts w:ascii="Arial" w:hAnsi="Arial" w:cs="Arial"/>
          <w:lang w:val="es-MX"/>
        </w:rPr>
      </w:pPr>
    </w:p>
    <w:p w:rsidR="00CF5BA0" w:rsidRPr="009964CC" w:rsidRDefault="00CF5BA0" w:rsidP="00D65BF5">
      <w:pPr>
        <w:tabs>
          <w:tab w:val="left" w:pos="1010"/>
        </w:tabs>
        <w:rPr>
          <w:lang w:val="es-MX"/>
        </w:rPr>
      </w:pPr>
    </w:p>
    <w:sectPr w:rsidR="00CF5BA0" w:rsidRPr="009964CC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5071" w:rsidRDefault="00FB5071">
      <w:r>
        <w:separator/>
      </w:r>
    </w:p>
  </w:endnote>
  <w:endnote w:type="continuationSeparator" w:id="0">
    <w:p w:rsidR="00FB5071" w:rsidRDefault="00FB5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 Fallback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5071" w:rsidRDefault="00FB5071">
      <w:r>
        <w:rPr>
          <w:color w:val="000000"/>
        </w:rPr>
        <w:separator/>
      </w:r>
    </w:p>
  </w:footnote>
  <w:footnote w:type="continuationSeparator" w:id="0">
    <w:p w:rsidR="00FB5071" w:rsidRDefault="00FB5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32F8C"/>
    <w:multiLevelType w:val="hybridMultilevel"/>
    <w:tmpl w:val="1ED2BC96"/>
    <w:lvl w:ilvl="0" w:tplc="B4F815C2">
      <w:start w:val="1"/>
      <w:numFmt w:val="bullet"/>
      <w:lvlText w:val=""/>
      <w:lvlJc w:val="left"/>
      <w:pPr>
        <w:ind w:left="720" w:hanging="360"/>
      </w:pPr>
      <w:rPr>
        <w:rFonts w:ascii="Symbol" w:eastAsia="Droid Sans Fallback" w:hAnsi="Symbo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542E0"/>
    <w:multiLevelType w:val="hybridMultilevel"/>
    <w:tmpl w:val="292AA7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32707"/>
    <w:multiLevelType w:val="hybridMultilevel"/>
    <w:tmpl w:val="9362AA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628E5"/>
    <w:multiLevelType w:val="hybridMultilevel"/>
    <w:tmpl w:val="682A77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C18D2"/>
    <w:multiLevelType w:val="hybridMultilevel"/>
    <w:tmpl w:val="E18658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955E9"/>
    <w:rsid w:val="00046010"/>
    <w:rsid w:val="00096500"/>
    <w:rsid w:val="000E7278"/>
    <w:rsid w:val="00160396"/>
    <w:rsid w:val="001E5C79"/>
    <w:rsid w:val="003B6429"/>
    <w:rsid w:val="00446DF8"/>
    <w:rsid w:val="0053327F"/>
    <w:rsid w:val="00542335"/>
    <w:rsid w:val="00616921"/>
    <w:rsid w:val="00625A15"/>
    <w:rsid w:val="00633D22"/>
    <w:rsid w:val="007D64CB"/>
    <w:rsid w:val="007F59D0"/>
    <w:rsid w:val="008C25AF"/>
    <w:rsid w:val="00903990"/>
    <w:rsid w:val="009520A3"/>
    <w:rsid w:val="00995B49"/>
    <w:rsid w:val="009964CC"/>
    <w:rsid w:val="00A611C4"/>
    <w:rsid w:val="00AE09C6"/>
    <w:rsid w:val="00AF5E7E"/>
    <w:rsid w:val="00AF6816"/>
    <w:rsid w:val="00B06541"/>
    <w:rsid w:val="00BA3C56"/>
    <w:rsid w:val="00BF76FD"/>
    <w:rsid w:val="00C23F3C"/>
    <w:rsid w:val="00C54D1C"/>
    <w:rsid w:val="00C955E9"/>
    <w:rsid w:val="00CD0885"/>
    <w:rsid w:val="00CF316A"/>
    <w:rsid w:val="00CF5BA0"/>
    <w:rsid w:val="00D15184"/>
    <w:rsid w:val="00D359D5"/>
    <w:rsid w:val="00D63A08"/>
    <w:rsid w:val="00D6539D"/>
    <w:rsid w:val="00D65BF5"/>
    <w:rsid w:val="00DD6388"/>
    <w:rsid w:val="00E7605B"/>
    <w:rsid w:val="00F65D7C"/>
    <w:rsid w:val="00F862E5"/>
    <w:rsid w:val="00FB5071"/>
    <w:rsid w:val="00FD2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CC84"/>
  <w15:docId w15:val="{930ABADD-14D7-4A7A-A144-33609651A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table" w:styleId="Tablaconcuadrcula">
    <w:name w:val="Table Grid"/>
    <w:basedOn w:val="Tablanormal"/>
    <w:uiPriority w:val="39"/>
    <w:rsid w:val="00DD63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DD6388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Prrafodelista">
    <w:name w:val="List Paragraph"/>
    <w:basedOn w:val="Normal"/>
    <w:uiPriority w:val="34"/>
    <w:qFormat/>
    <w:rsid w:val="00D65BF5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9039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39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scholar.google.e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onenote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google.com.mx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google.com/intl/es_mx/forms/abou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maps.google.com/" TargetMode="Externa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1365</Words>
  <Characters>7512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BRAYAN ANTONIO  CORREA ANAYA</cp:lastModifiedBy>
  <cp:revision>2</cp:revision>
  <dcterms:created xsi:type="dcterms:W3CDTF">2020-10-14T02:53:00Z</dcterms:created>
  <dcterms:modified xsi:type="dcterms:W3CDTF">2020-10-14T02:53:00Z</dcterms:modified>
</cp:coreProperties>
</file>